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A96DB" w14:textId="77777777" w:rsidR="00B57371" w:rsidRPr="00B57371" w:rsidRDefault="00B57371" w:rsidP="00B57371">
      <w:pPr>
        <w:pStyle w:val="Title"/>
        <w:tabs>
          <w:tab w:val="center" w:pos="4320"/>
        </w:tabs>
        <w:jc w:val="center"/>
        <w:rPr>
          <w:sz w:val="56"/>
        </w:rPr>
      </w:pPr>
      <w:r w:rsidRPr="00B57371">
        <w:rPr>
          <w:sz w:val="56"/>
        </w:rPr>
        <w:t>Project Definition</w:t>
      </w:r>
    </w:p>
    <w:p w14:paraId="3BAA2102" w14:textId="77777777" w:rsidR="003E316F" w:rsidRPr="00B57371" w:rsidRDefault="00B57371" w:rsidP="00B57371">
      <w:pPr>
        <w:pStyle w:val="Subtitle"/>
        <w:jc w:val="center"/>
        <w:rPr>
          <w:sz w:val="36"/>
        </w:rPr>
      </w:pPr>
      <w:r w:rsidRPr="00B57371">
        <w:rPr>
          <w:sz w:val="36"/>
        </w:rPr>
        <w:t>ISYS20181: Practical project management</w:t>
      </w:r>
    </w:p>
    <w:p w14:paraId="08C10E37" w14:textId="13E1DD35" w:rsidR="003E316F" w:rsidRDefault="0083038A" w:rsidP="00B57371">
      <w:pPr>
        <w:jc w:val="center"/>
      </w:pPr>
      <w:r>
        <w:t xml:space="preserve">Group </w:t>
      </w:r>
      <w:proofErr w:type="spellStart"/>
      <w:r>
        <w:t>Eii</w:t>
      </w:r>
      <w:proofErr w:type="spellEnd"/>
      <w:r w:rsidR="00B57371">
        <w:t>:</w:t>
      </w:r>
    </w:p>
    <w:p w14:paraId="714B0834" w14:textId="77777777" w:rsidR="003E316F" w:rsidRPr="00765086" w:rsidRDefault="003E316F">
      <w:pPr>
        <w:pStyle w:val="Heading2"/>
        <w:rPr>
          <w:sz w:val="21"/>
        </w:rPr>
      </w:pPr>
    </w:p>
    <w:p w14:paraId="6686A3E1" w14:textId="77777777" w:rsidR="003E316F" w:rsidRPr="00765086" w:rsidRDefault="00B57371" w:rsidP="00765086">
      <w:pPr>
        <w:jc w:val="center"/>
        <w:rPr>
          <w:sz w:val="40"/>
        </w:rPr>
      </w:pPr>
      <w:r w:rsidRPr="00765086">
        <w:rPr>
          <w:sz w:val="40"/>
        </w:rPr>
        <w:t>Ashley Thompson (N0569351)</w:t>
      </w:r>
    </w:p>
    <w:p w14:paraId="5649EBA5" w14:textId="54BBC8CF" w:rsidR="00B57371" w:rsidRPr="00765086" w:rsidRDefault="00B57371" w:rsidP="00765086">
      <w:pPr>
        <w:jc w:val="center"/>
        <w:rPr>
          <w:sz w:val="40"/>
        </w:rPr>
      </w:pPr>
      <w:r w:rsidRPr="00765086">
        <w:rPr>
          <w:sz w:val="40"/>
        </w:rPr>
        <w:t xml:space="preserve">Mateusz </w:t>
      </w:r>
      <w:proofErr w:type="spellStart"/>
      <w:r w:rsidRPr="00765086">
        <w:rPr>
          <w:sz w:val="40"/>
        </w:rPr>
        <w:t>Januszewski</w:t>
      </w:r>
      <w:proofErr w:type="spellEnd"/>
      <w:r w:rsidRPr="00765086">
        <w:rPr>
          <w:sz w:val="40"/>
        </w:rPr>
        <w:t xml:space="preserve"> (</w:t>
      </w:r>
      <w:r w:rsidR="00765086">
        <w:rPr>
          <w:sz w:val="40"/>
        </w:rPr>
        <w:t>N0504690</w:t>
      </w:r>
      <w:r w:rsidRPr="00765086">
        <w:rPr>
          <w:sz w:val="40"/>
        </w:rPr>
        <w:t>)</w:t>
      </w:r>
    </w:p>
    <w:p w14:paraId="6CE1EAE9" w14:textId="17C752AF" w:rsidR="00B57371" w:rsidRPr="00765086" w:rsidRDefault="00B57371" w:rsidP="00765086">
      <w:pPr>
        <w:jc w:val="center"/>
        <w:rPr>
          <w:sz w:val="40"/>
        </w:rPr>
      </w:pPr>
      <w:proofErr w:type="spellStart"/>
      <w:r w:rsidRPr="00765086">
        <w:rPr>
          <w:sz w:val="40"/>
        </w:rPr>
        <w:t>Nirmoldeep</w:t>
      </w:r>
      <w:proofErr w:type="spellEnd"/>
      <w:r w:rsidRPr="00765086">
        <w:rPr>
          <w:sz w:val="40"/>
        </w:rPr>
        <w:t xml:space="preserve"> </w:t>
      </w:r>
      <w:proofErr w:type="spellStart"/>
      <w:r w:rsidRPr="00765086">
        <w:rPr>
          <w:sz w:val="40"/>
        </w:rPr>
        <w:t>Bajwa</w:t>
      </w:r>
      <w:proofErr w:type="spellEnd"/>
      <w:r w:rsidRPr="00765086">
        <w:rPr>
          <w:sz w:val="40"/>
        </w:rPr>
        <w:t xml:space="preserve"> (</w:t>
      </w:r>
      <w:r w:rsidR="00765086">
        <w:rPr>
          <w:sz w:val="40"/>
        </w:rPr>
        <w:t>N0564293</w:t>
      </w:r>
      <w:r w:rsidRPr="00765086">
        <w:rPr>
          <w:sz w:val="40"/>
        </w:rPr>
        <w:t>)</w:t>
      </w:r>
    </w:p>
    <w:p w14:paraId="31FDE1E9" w14:textId="0B76036B" w:rsidR="00B57371" w:rsidRPr="00765086" w:rsidRDefault="00B57371" w:rsidP="00765086">
      <w:pPr>
        <w:spacing w:after="0" w:line="240" w:lineRule="auto"/>
        <w:jc w:val="center"/>
        <w:rPr>
          <w:rFonts w:ascii="Times New Roman" w:eastAsia="Times New Roman" w:hAnsi="Times New Roman" w:cs="Times New Roman"/>
          <w:sz w:val="44"/>
          <w:szCs w:val="24"/>
          <w:lang w:eastAsia="zh-CN"/>
        </w:rPr>
      </w:pPr>
      <w:proofErr w:type="spellStart"/>
      <w:r w:rsidRPr="00765086">
        <w:rPr>
          <w:sz w:val="40"/>
        </w:rPr>
        <w:t>Charalambos</w:t>
      </w:r>
      <w:proofErr w:type="spellEnd"/>
      <w:r w:rsidRPr="00765086">
        <w:rPr>
          <w:sz w:val="40"/>
        </w:rPr>
        <w:t xml:space="preserve"> </w:t>
      </w:r>
      <w:proofErr w:type="spellStart"/>
      <w:r w:rsidRPr="00765086">
        <w:rPr>
          <w:sz w:val="40"/>
        </w:rPr>
        <w:t>Foti</w:t>
      </w:r>
      <w:proofErr w:type="spellEnd"/>
      <w:r w:rsidRPr="00765086">
        <w:rPr>
          <w:sz w:val="40"/>
        </w:rPr>
        <w:t xml:space="preserve"> (</w:t>
      </w:r>
      <w:r w:rsidR="00765086" w:rsidRPr="00765086">
        <w:rPr>
          <w:sz w:val="40"/>
        </w:rPr>
        <w:t>N0387309</w:t>
      </w:r>
      <w:r w:rsidRPr="00765086">
        <w:rPr>
          <w:sz w:val="40"/>
        </w:rPr>
        <w:t>)</w:t>
      </w:r>
    </w:p>
    <w:p w14:paraId="73D06575" w14:textId="77777777" w:rsidR="003E316F" w:rsidRDefault="003E316F"/>
    <w:p w14:paraId="266DA725" w14:textId="77777777" w:rsidR="007A284C" w:rsidRDefault="007A284C"/>
    <w:p w14:paraId="57B1F12F" w14:textId="77777777" w:rsidR="007A284C" w:rsidRDefault="007A284C"/>
    <w:p w14:paraId="607E817F" w14:textId="77777777" w:rsidR="007A284C" w:rsidRDefault="007A284C"/>
    <w:p w14:paraId="703AD4C7" w14:textId="77777777" w:rsidR="007A284C" w:rsidRDefault="007A284C"/>
    <w:p w14:paraId="1C01C8DC" w14:textId="77777777" w:rsidR="007A284C" w:rsidRDefault="007A284C"/>
    <w:p w14:paraId="7E08AC08" w14:textId="77777777" w:rsidR="00563500" w:rsidRDefault="00563500"/>
    <w:p w14:paraId="2DBCABBD" w14:textId="77777777" w:rsidR="00563500" w:rsidRDefault="00563500"/>
    <w:p w14:paraId="3A153CD0" w14:textId="77777777" w:rsidR="00563500" w:rsidRDefault="00563500"/>
    <w:p w14:paraId="480A694B" w14:textId="77777777" w:rsidR="006B5EC7" w:rsidRDefault="006B5EC7"/>
    <w:p w14:paraId="52764B25" w14:textId="77777777" w:rsidR="006B5EC7" w:rsidRDefault="006B5EC7"/>
    <w:p w14:paraId="1F2DAFAC" w14:textId="77777777" w:rsidR="006B5EC7" w:rsidRDefault="006B5EC7"/>
    <w:p w14:paraId="36B91C2C" w14:textId="77777777" w:rsidR="006B5EC7" w:rsidRDefault="006B5EC7"/>
    <w:p w14:paraId="767A90C8" w14:textId="77777777" w:rsidR="006B5EC7" w:rsidRDefault="006B5EC7"/>
    <w:p w14:paraId="4FA64D5B" w14:textId="77777777" w:rsidR="00563500" w:rsidRDefault="00563500"/>
    <w:sdt>
      <w:sdtPr>
        <w:id w:val="-1295451344"/>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59E27181" w14:textId="2C83DA8F" w:rsidR="00606A8C" w:rsidRDefault="00606A8C">
          <w:pPr>
            <w:pStyle w:val="TOCHeading"/>
          </w:pPr>
          <w:r>
            <w:t>Table of Contents</w:t>
          </w:r>
        </w:p>
        <w:p w14:paraId="02B94207" w14:textId="77777777" w:rsidR="00095190" w:rsidRPr="00095190" w:rsidRDefault="00606A8C">
          <w:pPr>
            <w:pStyle w:val="TOC1"/>
            <w:tabs>
              <w:tab w:val="right" w:leader="dot" w:pos="8572"/>
            </w:tabs>
            <w:rPr>
              <w:rFonts w:cstheme="minorBidi"/>
              <w:b w:val="0"/>
              <w:noProof/>
              <w:lang w:eastAsia="zh-CN"/>
            </w:rPr>
          </w:pPr>
          <w:r w:rsidRPr="00205BF1">
            <w:rPr>
              <w:b w:val="0"/>
            </w:rPr>
            <w:fldChar w:fldCharType="begin"/>
          </w:r>
          <w:r w:rsidRPr="00205BF1">
            <w:rPr>
              <w:b w:val="0"/>
            </w:rPr>
            <w:instrText xml:space="preserve"> TOC \o "1-3" \h \z \u </w:instrText>
          </w:r>
          <w:r w:rsidRPr="00205BF1">
            <w:rPr>
              <w:b w:val="0"/>
            </w:rPr>
            <w:fldChar w:fldCharType="separate"/>
          </w:r>
          <w:hyperlink w:anchor="_Toc440277339" w:history="1">
            <w:r w:rsidR="00095190" w:rsidRPr="00095190">
              <w:rPr>
                <w:rStyle w:val="Hyperlink"/>
                <w:b w:val="0"/>
                <w:noProof/>
              </w:rPr>
              <w:t>Project Introduction</w:t>
            </w:r>
            <w:r w:rsidR="00095190" w:rsidRPr="00095190">
              <w:rPr>
                <w:b w:val="0"/>
                <w:noProof/>
                <w:webHidden/>
              </w:rPr>
              <w:tab/>
            </w:r>
            <w:r w:rsidR="00095190" w:rsidRPr="00095190">
              <w:rPr>
                <w:b w:val="0"/>
                <w:noProof/>
                <w:webHidden/>
              </w:rPr>
              <w:fldChar w:fldCharType="begin"/>
            </w:r>
            <w:r w:rsidR="00095190" w:rsidRPr="00095190">
              <w:rPr>
                <w:b w:val="0"/>
                <w:noProof/>
                <w:webHidden/>
              </w:rPr>
              <w:instrText xml:space="preserve"> PAGEREF _Toc440277339 \h </w:instrText>
            </w:r>
            <w:r w:rsidR="00095190" w:rsidRPr="00095190">
              <w:rPr>
                <w:b w:val="0"/>
                <w:noProof/>
                <w:webHidden/>
              </w:rPr>
            </w:r>
            <w:r w:rsidR="00095190" w:rsidRPr="00095190">
              <w:rPr>
                <w:b w:val="0"/>
                <w:noProof/>
                <w:webHidden/>
              </w:rPr>
              <w:fldChar w:fldCharType="separate"/>
            </w:r>
            <w:r w:rsidR="00460CBE">
              <w:rPr>
                <w:b w:val="0"/>
                <w:noProof/>
                <w:webHidden/>
              </w:rPr>
              <w:t>3</w:t>
            </w:r>
            <w:r w:rsidR="00095190" w:rsidRPr="00095190">
              <w:rPr>
                <w:b w:val="0"/>
                <w:noProof/>
                <w:webHidden/>
              </w:rPr>
              <w:fldChar w:fldCharType="end"/>
            </w:r>
          </w:hyperlink>
        </w:p>
        <w:p w14:paraId="1826B06E" w14:textId="77777777" w:rsidR="00095190" w:rsidRPr="00095190" w:rsidRDefault="00095190">
          <w:pPr>
            <w:pStyle w:val="TOC1"/>
            <w:tabs>
              <w:tab w:val="right" w:leader="dot" w:pos="8572"/>
            </w:tabs>
            <w:rPr>
              <w:rFonts w:cstheme="minorBidi"/>
              <w:b w:val="0"/>
              <w:noProof/>
              <w:lang w:eastAsia="zh-CN"/>
            </w:rPr>
          </w:pPr>
          <w:hyperlink w:anchor="_Toc440277340" w:history="1">
            <w:r w:rsidRPr="00095190">
              <w:rPr>
                <w:rStyle w:val="Hyperlink"/>
                <w:b w:val="0"/>
                <w:noProof/>
              </w:rPr>
              <w:t>Aim</w:t>
            </w:r>
            <w:r w:rsidRPr="00095190">
              <w:rPr>
                <w:b w:val="0"/>
                <w:noProof/>
                <w:webHidden/>
              </w:rPr>
              <w:tab/>
            </w:r>
            <w:r w:rsidRPr="00095190">
              <w:rPr>
                <w:b w:val="0"/>
                <w:noProof/>
                <w:webHidden/>
              </w:rPr>
              <w:fldChar w:fldCharType="begin"/>
            </w:r>
            <w:r w:rsidRPr="00095190">
              <w:rPr>
                <w:b w:val="0"/>
                <w:noProof/>
                <w:webHidden/>
              </w:rPr>
              <w:instrText xml:space="preserve"> PAGEREF _Toc440277340 \h </w:instrText>
            </w:r>
            <w:r w:rsidRPr="00095190">
              <w:rPr>
                <w:b w:val="0"/>
                <w:noProof/>
                <w:webHidden/>
              </w:rPr>
            </w:r>
            <w:r w:rsidRPr="00095190">
              <w:rPr>
                <w:b w:val="0"/>
                <w:noProof/>
                <w:webHidden/>
              </w:rPr>
              <w:fldChar w:fldCharType="separate"/>
            </w:r>
            <w:r w:rsidR="00460CBE">
              <w:rPr>
                <w:b w:val="0"/>
                <w:noProof/>
                <w:webHidden/>
              </w:rPr>
              <w:t>4</w:t>
            </w:r>
            <w:r w:rsidRPr="00095190">
              <w:rPr>
                <w:b w:val="0"/>
                <w:noProof/>
                <w:webHidden/>
              </w:rPr>
              <w:fldChar w:fldCharType="end"/>
            </w:r>
          </w:hyperlink>
        </w:p>
        <w:p w14:paraId="1F4B340C" w14:textId="77777777" w:rsidR="00095190" w:rsidRPr="00095190" w:rsidRDefault="00095190">
          <w:pPr>
            <w:pStyle w:val="TOC1"/>
            <w:tabs>
              <w:tab w:val="right" w:leader="dot" w:pos="8572"/>
            </w:tabs>
            <w:rPr>
              <w:rFonts w:cstheme="minorBidi"/>
              <w:b w:val="0"/>
              <w:noProof/>
              <w:lang w:eastAsia="zh-CN"/>
            </w:rPr>
          </w:pPr>
          <w:hyperlink w:anchor="_Toc440277341" w:history="1">
            <w:r w:rsidRPr="00095190">
              <w:rPr>
                <w:rStyle w:val="Hyperlink"/>
                <w:b w:val="0"/>
                <w:noProof/>
              </w:rPr>
              <w:t>Objectives</w:t>
            </w:r>
            <w:r w:rsidRPr="00095190">
              <w:rPr>
                <w:b w:val="0"/>
                <w:noProof/>
                <w:webHidden/>
              </w:rPr>
              <w:tab/>
            </w:r>
            <w:r w:rsidRPr="00095190">
              <w:rPr>
                <w:b w:val="0"/>
                <w:noProof/>
                <w:webHidden/>
              </w:rPr>
              <w:fldChar w:fldCharType="begin"/>
            </w:r>
            <w:r w:rsidRPr="00095190">
              <w:rPr>
                <w:b w:val="0"/>
                <w:noProof/>
                <w:webHidden/>
              </w:rPr>
              <w:instrText xml:space="preserve"> PAGEREF _Toc440277341 \h </w:instrText>
            </w:r>
            <w:r w:rsidRPr="00095190">
              <w:rPr>
                <w:b w:val="0"/>
                <w:noProof/>
                <w:webHidden/>
              </w:rPr>
            </w:r>
            <w:r w:rsidRPr="00095190">
              <w:rPr>
                <w:b w:val="0"/>
                <w:noProof/>
                <w:webHidden/>
              </w:rPr>
              <w:fldChar w:fldCharType="separate"/>
            </w:r>
            <w:r w:rsidR="00460CBE">
              <w:rPr>
                <w:b w:val="0"/>
                <w:noProof/>
                <w:webHidden/>
              </w:rPr>
              <w:t>4</w:t>
            </w:r>
            <w:r w:rsidRPr="00095190">
              <w:rPr>
                <w:b w:val="0"/>
                <w:noProof/>
                <w:webHidden/>
              </w:rPr>
              <w:fldChar w:fldCharType="end"/>
            </w:r>
          </w:hyperlink>
        </w:p>
        <w:p w14:paraId="231870CD" w14:textId="77777777" w:rsidR="00095190" w:rsidRPr="00095190" w:rsidRDefault="00095190">
          <w:pPr>
            <w:pStyle w:val="TOC1"/>
            <w:tabs>
              <w:tab w:val="right" w:leader="dot" w:pos="8572"/>
            </w:tabs>
            <w:rPr>
              <w:rFonts w:cstheme="minorBidi"/>
              <w:b w:val="0"/>
              <w:noProof/>
              <w:lang w:eastAsia="zh-CN"/>
            </w:rPr>
          </w:pPr>
          <w:hyperlink w:anchor="_Toc440277342" w:history="1">
            <w:r w:rsidRPr="00095190">
              <w:rPr>
                <w:rStyle w:val="Hyperlink"/>
                <w:b w:val="0"/>
                <w:noProof/>
              </w:rPr>
              <w:t>Functional Requirements</w:t>
            </w:r>
            <w:r w:rsidRPr="00095190">
              <w:rPr>
                <w:b w:val="0"/>
                <w:noProof/>
                <w:webHidden/>
              </w:rPr>
              <w:tab/>
            </w:r>
            <w:r w:rsidRPr="00095190">
              <w:rPr>
                <w:b w:val="0"/>
                <w:noProof/>
                <w:webHidden/>
              </w:rPr>
              <w:fldChar w:fldCharType="begin"/>
            </w:r>
            <w:r w:rsidRPr="00095190">
              <w:rPr>
                <w:b w:val="0"/>
                <w:noProof/>
                <w:webHidden/>
              </w:rPr>
              <w:instrText xml:space="preserve"> PAGEREF _Toc440277342 \h </w:instrText>
            </w:r>
            <w:r w:rsidRPr="00095190">
              <w:rPr>
                <w:b w:val="0"/>
                <w:noProof/>
                <w:webHidden/>
              </w:rPr>
            </w:r>
            <w:r w:rsidRPr="00095190">
              <w:rPr>
                <w:b w:val="0"/>
                <w:noProof/>
                <w:webHidden/>
              </w:rPr>
              <w:fldChar w:fldCharType="separate"/>
            </w:r>
            <w:r w:rsidR="00460CBE">
              <w:rPr>
                <w:b w:val="0"/>
                <w:noProof/>
                <w:webHidden/>
              </w:rPr>
              <w:t>5</w:t>
            </w:r>
            <w:r w:rsidRPr="00095190">
              <w:rPr>
                <w:b w:val="0"/>
                <w:noProof/>
                <w:webHidden/>
              </w:rPr>
              <w:fldChar w:fldCharType="end"/>
            </w:r>
          </w:hyperlink>
        </w:p>
        <w:p w14:paraId="7BAC240A" w14:textId="77777777" w:rsidR="00095190" w:rsidRPr="00095190" w:rsidRDefault="00095190">
          <w:pPr>
            <w:pStyle w:val="TOC1"/>
            <w:tabs>
              <w:tab w:val="right" w:leader="dot" w:pos="8572"/>
            </w:tabs>
            <w:rPr>
              <w:rFonts w:cstheme="minorBidi"/>
              <w:b w:val="0"/>
              <w:noProof/>
              <w:lang w:eastAsia="zh-CN"/>
            </w:rPr>
          </w:pPr>
          <w:hyperlink w:anchor="_Toc440277343" w:history="1">
            <w:r w:rsidRPr="00095190">
              <w:rPr>
                <w:rStyle w:val="Hyperlink"/>
                <w:b w:val="0"/>
                <w:noProof/>
              </w:rPr>
              <w:t>Project Management</w:t>
            </w:r>
            <w:r w:rsidRPr="00095190">
              <w:rPr>
                <w:b w:val="0"/>
                <w:noProof/>
                <w:webHidden/>
              </w:rPr>
              <w:tab/>
            </w:r>
            <w:r w:rsidRPr="00095190">
              <w:rPr>
                <w:b w:val="0"/>
                <w:noProof/>
                <w:webHidden/>
              </w:rPr>
              <w:fldChar w:fldCharType="begin"/>
            </w:r>
            <w:r w:rsidRPr="00095190">
              <w:rPr>
                <w:b w:val="0"/>
                <w:noProof/>
                <w:webHidden/>
              </w:rPr>
              <w:instrText xml:space="preserve"> PAGEREF _Toc440277343 \h </w:instrText>
            </w:r>
            <w:r w:rsidRPr="00095190">
              <w:rPr>
                <w:b w:val="0"/>
                <w:noProof/>
                <w:webHidden/>
              </w:rPr>
            </w:r>
            <w:r w:rsidRPr="00095190">
              <w:rPr>
                <w:b w:val="0"/>
                <w:noProof/>
                <w:webHidden/>
              </w:rPr>
              <w:fldChar w:fldCharType="separate"/>
            </w:r>
            <w:r w:rsidR="00460CBE">
              <w:rPr>
                <w:b w:val="0"/>
                <w:noProof/>
                <w:webHidden/>
              </w:rPr>
              <w:t>6</w:t>
            </w:r>
            <w:r w:rsidRPr="00095190">
              <w:rPr>
                <w:b w:val="0"/>
                <w:noProof/>
                <w:webHidden/>
              </w:rPr>
              <w:fldChar w:fldCharType="end"/>
            </w:r>
          </w:hyperlink>
        </w:p>
        <w:p w14:paraId="15EF7CFC" w14:textId="77777777" w:rsidR="00095190" w:rsidRPr="00095190" w:rsidRDefault="00095190">
          <w:pPr>
            <w:pStyle w:val="TOC1"/>
            <w:tabs>
              <w:tab w:val="right" w:leader="dot" w:pos="8572"/>
            </w:tabs>
            <w:rPr>
              <w:rFonts w:cstheme="minorBidi"/>
              <w:b w:val="0"/>
              <w:noProof/>
              <w:lang w:eastAsia="zh-CN"/>
            </w:rPr>
          </w:pPr>
          <w:hyperlink w:anchor="_Toc440277344" w:history="1">
            <w:r w:rsidRPr="00095190">
              <w:rPr>
                <w:rStyle w:val="Hyperlink"/>
                <w:b w:val="0"/>
                <w:noProof/>
              </w:rPr>
              <w:t>Team Responsibilities</w:t>
            </w:r>
            <w:r w:rsidRPr="00095190">
              <w:rPr>
                <w:b w:val="0"/>
                <w:noProof/>
                <w:webHidden/>
              </w:rPr>
              <w:tab/>
            </w:r>
            <w:r w:rsidRPr="00095190">
              <w:rPr>
                <w:b w:val="0"/>
                <w:noProof/>
                <w:webHidden/>
              </w:rPr>
              <w:fldChar w:fldCharType="begin"/>
            </w:r>
            <w:r w:rsidRPr="00095190">
              <w:rPr>
                <w:b w:val="0"/>
                <w:noProof/>
                <w:webHidden/>
              </w:rPr>
              <w:instrText xml:space="preserve"> PAGEREF _Toc440277344 \h </w:instrText>
            </w:r>
            <w:r w:rsidRPr="00095190">
              <w:rPr>
                <w:b w:val="0"/>
                <w:noProof/>
                <w:webHidden/>
              </w:rPr>
            </w:r>
            <w:r w:rsidRPr="00095190">
              <w:rPr>
                <w:b w:val="0"/>
                <w:noProof/>
                <w:webHidden/>
              </w:rPr>
              <w:fldChar w:fldCharType="separate"/>
            </w:r>
            <w:r w:rsidR="00460CBE">
              <w:rPr>
                <w:b w:val="0"/>
                <w:noProof/>
                <w:webHidden/>
              </w:rPr>
              <w:t>7</w:t>
            </w:r>
            <w:r w:rsidRPr="00095190">
              <w:rPr>
                <w:b w:val="0"/>
                <w:noProof/>
                <w:webHidden/>
              </w:rPr>
              <w:fldChar w:fldCharType="end"/>
            </w:r>
          </w:hyperlink>
        </w:p>
        <w:p w14:paraId="1F9A9203" w14:textId="77777777" w:rsidR="00095190" w:rsidRPr="00095190" w:rsidRDefault="00095190">
          <w:pPr>
            <w:pStyle w:val="TOC1"/>
            <w:tabs>
              <w:tab w:val="right" w:leader="dot" w:pos="8572"/>
            </w:tabs>
            <w:rPr>
              <w:rFonts w:cstheme="minorBidi"/>
              <w:b w:val="0"/>
              <w:noProof/>
              <w:lang w:eastAsia="zh-CN"/>
            </w:rPr>
          </w:pPr>
          <w:hyperlink w:anchor="_Toc440277345" w:history="1">
            <w:r w:rsidRPr="00095190">
              <w:rPr>
                <w:rStyle w:val="Hyperlink"/>
                <w:b w:val="0"/>
                <w:noProof/>
              </w:rPr>
              <w:t>Team Responsibilities</w:t>
            </w:r>
            <w:r w:rsidRPr="00095190">
              <w:rPr>
                <w:b w:val="0"/>
                <w:noProof/>
                <w:webHidden/>
              </w:rPr>
              <w:tab/>
            </w:r>
            <w:r w:rsidRPr="00095190">
              <w:rPr>
                <w:b w:val="0"/>
                <w:noProof/>
                <w:webHidden/>
              </w:rPr>
              <w:fldChar w:fldCharType="begin"/>
            </w:r>
            <w:r w:rsidRPr="00095190">
              <w:rPr>
                <w:b w:val="0"/>
                <w:noProof/>
                <w:webHidden/>
              </w:rPr>
              <w:instrText xml:space="preserve"> PAGEREF _Toc440277345 \h </w:instrText>
            </w:r>
            <w:r w:rsidRPr="00095190">
              <w:rPr>
                <w:b w:val="0"/>
                <w:noProof/>
                <w:webHidden/>
              </w:rPr>
            </w:r>
            <w:r w:rsidRPr="00095190">
              <w:rPr>
                <w:b w:val="0"/>
                <w:noProof/>
                <w:webHidden/>
              </w:rPr>
              <w:fldChar w:fldCharType="separate"/>
            </w:r>
            <w:r w:rsidR="00460CBE">
              <w:rPr>
                <w:b w:val="0"/>
                <w:noProof/>
                <w:webHidden/>
              </w:rPr>
              <w:t>8</w:t>
            </w:r>
            <w:r w:rsidRPr="00095190">
              <w:rPr>
                <w:b w:val="0"/>
                <w:noProof/>
                <w:webHidden/>
              </w:rPr>
              <w:fldChar w:fldCharType="end"/>
            </w:r>
          </w:hyperlink>
        </w:p>
        <w:p w14:paraId="07E034FD" w14:textId="77777777" w:rsidR="00095190" w:rsidRPr="00095190" w:rsidRDefault="00095190">
          <w:pPr>
            <w:pStyle w:val="TOC1"/>
            <w:tabs>
              <w:tab w:val="right" w:leader="dot" w:pos="8572"/>
            </w:tabs>
            <w:rPr>
              <w:rFonts w:cstheme="minorBidi"/>
              <w:b w:val="0"/>
              <w:noProof/>
              <w:lang w:eastAsia="zh-CN"/>
            </w:rPr>
          </w:pPr>
          <w:hyperlink w:anchor="_Toc440277346" w:history="1">
            <w:r w:rsidRPr="00095190">
              <w:rPr>
                <w:rStyle w:val="Hyperlink"/>
                <w:b w:val="0"/>
                <w:noProof/>
              </w:rPr>
              <w:t>Sources of Information and Resources</w:t>
            </w:r>
            <w:r w:rsidRPr="00095190">
              <w:rPr>
                <w:b w:val="0"/>
                <w:noProof/>
                <w:webHidden/>
              </w:rPr>
              <w:tab/>
            </w:r>
            <w:r w:rsidRPr="00095190">
              <w:rPr>
                <w:b w:val="0"/>
                <w:noProof/>
                <w:webHidden/>
              </w:rPr>
              <w:fldChar w:fldCharType="begin"/>
            </w:r>
            <w:r w:rsidRPr="00095190">
              <w:rPr>
                <w:b w:val="0"/>
                <w:noProof/>
                <w:webHidden/>
              </w:rPr>
              <w:instrText xml:space="preserve"> PAGEREF _Toc440277346 \h </w:instrText>
            </w:r>
            <w:r w:rsidRPr="00095190">
              <w:rPr>
                <w:b w:val="0"/>
                <w:noProof/>
                <w:webHidden/>
              </w:rPr>
            </w:r>
            <w:r w:rsidRPr="00095190">
              <w:rPr>
                <w:b w:val="0"/>
                <w:noProof/>
                <w:webHidden/>
              </w:rPr>
              <w:fldChar w:fldCharType="separate"/>
            </w:r>
            <w:r w:rsidR="00460CBE">
              <w:rPr>
                <w:b w:val="0"/>
                <w:noProof/>
                <w:webHidden/>
              </w:rPr>
              <w:t>9</w:t>
            </w:r>
            <w:r w:rsidRPr="00095190">
              <w:rPr>
                <w:b w:val="0"/>
                <w:noProof/>
                <w:webHidden/>
              </w:rPr>
              <w:fldChar w:fldCharType="end"/>
            </w:r>
          </w:hyperlink>
        </w:p>
        <w:p w14:paraId="3F5D94B8" w14:textId="77777777" w:rsidR="00095190" w:rsidRPr="00095190" w:rsidRDefault="00095190">
          <w:pPr>
            <w:pStyle w:val="TOC1"/>
            <w:tabs>
              <w:tab w:val="right" w:leader="dot" w:pos="8572"/>
            </w:tabs>
            <w:rPr>
              <w:rFonts w:cstheme="minorBidi"/>
              <w:b w:val="0"/>
              <w:noProof/>
              <w:lang w:eastAsia="zh-CN"/>
            </w:rPr>
          </w:pPr>
          <w:hyperlink w:anchor="_Toc440277347" w:history="1">
            <w:r w:rsidRPr="00095190">
              <w:rPr>
                <w:rStyle w:val="Hyperlink"/>
                <w:b w:val="0"/>
                <w:noProof/>
              </w:rPr>
              <w:t>Risk Assessment</w:t>
            </w:r>
            <w:r w:rsidRPr="00095190">
              <w:rPr>
                <w:b w:val="0"/>
                <w:noProof/>
                <w:webHidden/>
              </w:rPr>
              <w:tab/>
            </w:r>
            <w:r w:rsidRPr="00095190">
              <w:rPr>
                <w:b w:val="0"/>
                <w:noProof/>
                <w:webHidden/>
              </w:rPr>
              <w:fldChar w:fldCharType="begin"/>
            </w:r>
            <w:r w:rsidRPr="00095190">
              <w:rPr>
                <w:b w:val="0"/>
                <w:noProof/>
                <w:webHidden/>
              </w:rPr>
              <w:instrText xml:space="preserve"> PAGEREF _Toc440277347 \h </w:instrText>
            </w:r>
            <w:r w:rsidRPr="00095190">
              <w:rPr>
                <w:b w:val="0"/>
                <w:noProof/>
                <w:webHidden/>
              </w:rPr>
            </w:r>
            <w:r w:rsidRPr="00095190">
              <w:rPr>
                <w:b w:val="0"/>
                <w:noProof/>
                <w:webHidden/>
              </w:rPr>
              <w:fldChar w:fldCharType="separate"/>
            </w:r>
            <w:r w:rsidR="00460CBE">
              <w:rPr>
                <w:b w:val="0"/>
                <w:noProof/>
                <w:webHidden/>
              </w:rPr>
              <w:t>10</w:t>
            </w:r>
            <w:r w:rsidRPr="00095190">
              <w:rPr>
                <w:b w:val="0"/>
                <w:noProof/>
                <w:webHidden/>
              </w:rPr>
              <w:fldChar w:fldCharType="end"/>
            </w:r>
          </w:hyperlink>
        </w:p>
        <w:p w14:paraId="041F2346" w14:textId="77777777" w:rsidR="00095190" w:rsidRPr="00095190" w:rsidRDefault="00095190">
          <w:pPr>
            <w:pStyle w:val="TOC1"/>
            <w:tabs>
              <w:tab w:val="right" w:leader="dot" w:pos="8572"/>
            </w:tabs>
            <w:rPr>
              <w:rFonts w:cstheme="minorBidi"/>
              <w:b w:val="0"/>
              <w:noProof/>
              <w:lang w:eastAsia="zh-CN"/>
            </w:rPr>
          </w:pPr>
          <w:hyperlink w:anchor="_Toc440277348" w:history="1">
            <w:r w:rsidRPr="00095190">
              <w:rPr>
                <w:rStyle w:val="Hyperlink"/>
                <w:b w:val="0"/>
                <w:noProof/>
              </w:rPr>
              <w:t>Professional, Legal, Social and Ethical issues</w:t>
            </w:r>
            <w:r w:rsidRPr="00095190">
              <w:rPr>
                <w:b w:val="0"/>
                <w:noProof/>
                <w:webHidden/>
              </w:rPr>
              <w:tab/>
            </w:r>
            <w:r w:rsidRPr="00095190">
              <w:rPr>
                <w:b w:val="0"/>
                <w:noProof/>
                <w:webHidden/>
              </w:rPr>
              <w:fldChar w:fldCharType="begin"/>
            </w:r>
            <w:r w:rsidRPr="00095190">
              <w:rPr>
                <w:b w:val="0"/>
                <w:noProof/>
                <w:webHidden/>
              </w:rPr>
              <w:instrText xml:space="preserve"> PAGEREF _Toc440277348 \h </w:instrText>
            </w:r>
            <w:r w:rsidRPr="00095190">
              <w:rPr>
                <w:b w:val="0"/>
                <w:noProof/>
                <w:webHidden/>
              </w:rPr>
            </w:r>
            <w:r w:rsidRPr="00095190">
              <w:rPr>
                <w:b w:val="0"/>
                <w:noProof/>
                <w:webHidden/>
              </w:rPr>
              <w:fldChar w:fldCharType="separate"/>
            </w:r>
            <w:r w:rsidR="00460CBE">
              <w:rPr>
                <w:b w:val="0"/>
                <w:noProof/>
                <w:webHidden/>
              </w:rPr>
              <w:t>11</w:t>
            </w:r>
            <w:r w:rsidRPr="00095190">
              <w:rPr>
                <w:b w:val="0"/>
                <w:noProof/>
                <w:webHidden/>
              </w:rPr>
              <w:fldChar w:fldCharType="end"/>
            </w:r>
          </w:hyperlink>
          <w:bookmarkStart w:id="0" w:name="_GoBack"/>
          <w:bookmarkEnd w:id="0"/>
        </w:p>
        <w:p w14:paraId="3998F265" w14:textId="77777777" w:rsidR="00095190" w:rsidRPr="00095190" w:rsidRDefault="00095190">
          <w:pPr>
            <w:pStyle w:val="TOC1"/>
            <w:tabs>
              <w:tab w:val="right" w:leader="dot" w:pos="8572"/>
            </w:tabs>
            <w:rPr>
              <w:rFonts w:cstheme="minorBidi"/>
              <w:b w:val="0"/>
              <w:noProof/>
              <w:lang w:eastAsia="zh-CN"/>
            </w:rPr>
          </w:pPr>
          <w:hyperlink w:anchor="_Toc440277349" w:history="1">
            <w:r w:rsidRPr="00095190">
              <w:rPr>
                <w:rStyle w:val="Hyperlink"/>
                <w:b w:val="0"/>
                <w:noProof/>
              </w:rPr>
              <w:t>Project Plan, Milestones and Timescale</w:t>
            </w:r>
            <w:r w:rsidRPr="00095190">
              <w:rPr>
                <w:b w:val="0"/>
                <w:noProof/>
                <w:webHidden/>
              </w:rPr>
              <w:tab/>
            </w:r>
            <w:r w:rsidRPr="00095190">
              <w:rPr>
                <w:b w:val="0"/>
                <w:noProof/>
                <w:webHidden/>
              </w:rPr>
              <w:fldChar w:fldCharType="begin"/>
            </w:r>
            <w:r w:rsidRPr="00095190">
              <w:rPr>
                <w:b w:val="0"/>
                <w:noProof/>
                <w:webHidden/>
              </w:rPr>
              <w:instrText xml:space="preserve"> PAGEREF _Toc440277349 \h </w:instrText>
            </w:r>
            <w:r w:rsidRPr="00095190">
              <w:rPr>
                <w:b w:val="0"/>
                <w:noProof/>
                <w:webHidden/>
              </w:rPr>
            </w:r>
            <w:r w:rsidRPr="00095190">
              <w:rPr>
                <w:b w:val="0"/>
                <w:noProof/>
                <w:webHidden/>
              </w:rPr>
              <w:fldChar w:fldCharType="separate"/>
            </w:r>
            <w:r w:rsidR="00460CBE">
              <w:rPr>
                <w:b w:val="0"/>
                <w:noProof/>
                <w:webHidden/>
              </w:rPr>
              <w:t>12</w:t>
            </w:r>
            <w:r w:rsidRPr="00095190">
              <w:rPr>
                <w:b w:val="0"/>
                <w:noProof/>
                <w:webHidden/>
              </w:rPr>
              <w:fldChar w:fldCharType="end"/>
            </w:r>
          </w:hyperlink>
        </w:p>
        <w:p w14:paraId="3B97EED9" w14:textId="77777777" w:rsidR="00095190" w:rsidRPr="00095190" w:rsidRDefault="00095190">
          <w:pPr>
            <w:pStyle w:val="TOC1"/>
            <w:tabs>
              <w:tab w:val="right" w:leader="dot" w:pos="8572"/>
            </w:tabs>
            <w:rPr>
              <w:rFonts w:cstheme="minorBidi"/>
              <w:b w:val="0"/>
              <w:noProof/>
              <w:lang w:eastAsia="zh-CN"/>
            </w:rPr>
          </w:pPr>
          <w:hyperlink w:anchor="_Toc440277350" w:history="1">
            <w:r w:rsidRPr="00095190">
              <w:rPr>
                <w:rStyle w:val="Hyperlink"/>
                <w:b w:val="0"/>
                <w:noProof/>
              </w:rPr>
              <w:t>References</w:t>
            </w:r>
            <w:r w:rsidRPr="00095190">
              <w:rPr>
                <w:b w:val="0"/>
                <w:noProof/>
                <w:webHidden/>
              </w:rPr>
              <w:tab/>
            </w:r>
            <w:r w:rsidRPr="00095190">
              <w:rPr>
                <w:b w:val="0"/>
                <w:noProof/>
                <w:webHidden/>
              </w:rPr>
              <w:fldChar w:fldCharType="begin"/>
            </w:r>
            <w:r w:rsidRPr="00095190">
              <w:rPr>
                <w:b w:val="0"/>
                <w:noProof/>
                <w:webHidden/>
              </w:rPr>
              <w:instrText xml:space="preserve"> PAGEREF _Toc440277350 \h </w:instrText>
            </w:r>
            <w:r w:rsidRPr="00095190">
              <w:rPr>
                <w:b w:val="0"/>
                <w:noProof/>
                <w:webHidden/>
              </w:rPr>
            </w:r>
            <w:r w:rsidRPr="00095190">
              <w:rPr>
                <w:b w:val="0"/>
                <w:noProof/>
                <w:webHidden/>
              </w:rPr>
              <w:fldChar w:fldCharType="separate"/>
            </w:r>
            <w:r w:rsidR="00460CBE">
              <w:rPr>
                <w:b w:val="0"/>
                <w:noProof/>
                <w:webHidden/>
              </w:rPr>
              <w:t>12</w:t>
            </w:r>
            <w:r w:rsidRPr="00095190">
              <w:rPr>
                <w:b w:val="0"/>
                <w:noProof/>
                <w:webHidden/>
              </w:rPr>
              <w:fldChar w:fldCharType="end"/>
            </w:r>
          </w:hyperlink>
        </w:p>
        <w:p w14:paraId="4EB2D2B9" w14:textId="77777777" w:rsidR="00095190" w:rsidRPr="00095190" w:rsidRDefault="00095190">
          <w:pPr>
            <w:pStyle w:val="TOC1"/>
            <w:tabs>
              <w:tab w:val="right" w:leader="dot" w:pos="8572"/>
            </w:tabs>
            <w:rPr>
              <w:rFonts w:cstheme="minorBidi"/>
              <w:b w:val="0"/>
              <w:noProof/>
              <w:lang w:eastAsia="zh-CN"/>
            </w:rPr>
          </w:pPr>
          <w:hyperlink w:anchor="_Toc440277351" w:history="1">
            <w:r w:rsidRPr="00095190">
              <w:rPr>
                <w:rStyle w:val="Hyperlink"/>
                <w:b w:val="0"/>
                <w:noProof/>
              </w:rPr>
              <w:t>Appendix A</w:t>
            </w:r>
            <w:r w:rsidRPr="00095190">
              <w:rPr>
                <w:b w:val="0"/>
                <w:noProof/>
                <w:webHidden/>
              </w:rPr>
              <w:tab/>
            </w:r>
            <w:r w:rsidRPr="00095190">
              <w:rPr>
                <w:b w:val="0"/>
                <w:noProof/>
                <w:webHidden/>
              </w:rPr>
              <w:fldChar w:fldCharType="begin"/>
            </w:r>
            <w:r w:rsidRPr="00095190">
              <w:rPr>
                <w:b w:val="0"/>
                <w:noProof/>
                <w:webHidden/>
              </w:rPr>
              <w:instrText xml:space="preserve"> PAGEREF _Toc440277351 \h </w:instrText>
            </w:r>
            <w:r w:rsidRPr="00095190">
              <w:rPr>
                <w:b w:val="0"/>
                <w:noProof/>
                <w:webHidden/>
              </w:rPr>
            </w:r>
            <w:r w:rsidRPr="00095190">
              <w:rPr>
                <w:b w:val="0"/>
                <w:noProof/>
                <w:webHidden/>
              </w:rPr>
              <w:fldChar w:fldCharType="separate"/>
            </w:r>
            <w:r w:rsidR="00460CBE">
              <w:rPr>
                <w:b w:val="0"/>
                <w:noProof/>
                <w:webHidden/>
              </w:rPr>
              <w:t>13</w:t>
            </w:r>
            <w:r w:rsidRPr="00095190">
              <w:rPr>
                <w:b w:val="0"/>
                <w:noProof/>
                <w:webHidden/>
              </w:rPr>
              <w:fldChar w:fldCharType="end"/>
            </w:r>
          </w:hyperlink>
        </w:p>
        <w:p w14:paraId="3D4ADF85" w14:textId="77777777" w:rsidR="00095190" w:rsidRPr="00095190" w:rsidRDefault="00095190">
          <w:pPr>
            <w:pStyle w:val="TOC1"/>
            <w:tabs>
              <w:tab w:val="right" w:leader="dot" w:pos="8572"/>
            </w:tabs>
            <w:rPr>
              <w:rFonts w:cstheme="minorBidi"/>
              <w:b w:val="0"/>
              <w:noProof/>
              <w:lang w:eastAsia="zh-CN"/>
            </w:rPr>
          </w:pPr>
          <w:hyperlink w:anchor="_Toc440277352" w:history="1">
            <w:r w:rsidRPr="00095190">
              <w:rPr>
                <w:rStyle w:val="Hyperlink"/>
                <w:b w:val="0"/>
                <w:noProof/>
              </w:rPr>
              <w:t>Appendix B</w:t>
            </w:r>
            <w:r w:rsidRPr="00095190">
              <w:rPr>
                <w:b w:val="0"/>
                <w:noProof/>
                <w:webHidden/>
              </w:rPr>
              <w:tab/>
            </w:r>
            <w:r w:rsidRPr="00095190">
              <w:rPr>
                <w:b w:val="0"/>
                <w:noProof/>
                <w:webHidden/>
              </w:rPr>
              <w:fldChar w:fldCharType="begin"/>
            </w:r>
            <w:r w:rsidRPr="00095190">
              <w:rPr>
                <w:b w:val="0"/>
                <w:noProof/>
                <w:webHidden/>
              </w:rPr>
              <w:instrText xml:space="preserve"> PAGEREF _Toc440277352 \h </w:instrText>
            </w:r>
            <w:r w:rsidRPr="00095190">
              <w:rPr>
                <w:b w:val="0"/>
                <w:noProof/>
                <w:webHidden/>
              </w:rPr>
            </w:r>
            <w:r w:rsidRPr="00095190">
              <w:rPr>
                <w:b w:val="0"/>
                <w:noProof/>
                <w:webHidden/>
              </w:rPr>
              <w:fldChar w:fldCharType="separate"/>
            </w:r>
            <w:r w:rsidR="00460CBE">
              <w:rPr>
                <w:b w:val="0"/>
                <w:noProof/>
                <w:webHidden/>
              </w:rPr>
              <w:t>16</w:t>
            </w:r>
            <w:r w:rsidRPr="00095190">
              <w:rPr>
                <w:b w:val="0"/>
                <w:noProof/>
                <w:webHidden/>
              </w:rPr>
              <w:fldChar w:fldCharType="end"/>
            </w:r>
          </w:hyperlink>
        </w:p>
        <w:p w14:paraId="5F293E8C" w14:textId="6ED99707" w:rsidR="00606A8C" w:rsidRDefault="00606A8C">
          <w:r w:rsidRPr="00205BF1">
            <w:rPr>
              <w:bCs/>
              <w:noProof/>
            </w:rPr>
            <w:fldChar w:fldCharType="end"/>
          </w:r>
        </w:p>
      </w:sdtContent>
    </w:sdt>
    <w:p w14:paraId="2939A0D8" w14:textId="77777777" w:rsidR="00563500" w:rsidRDefault="00563500"/>
    <w:p w14:paraId="22DC4979" w14:textId="77777777" w:rsidR="00563500" w:rsidRDefault="00563500"/>
    <w:p w14:paraId="77FB79F9" w14:textId="77777777" w:rsidR="00563500" w:rsidRDefault="00563500"/>
    <w:p w14:paraId="05834F8E" w14:textId="77777777" w:rsidR="00563500" w:rsidRDefault="00563500"/>
    <w:p w14:paraId="198FA513" w14:textId="77777777" w:rsidR="00563500" w:rsidRDefault="00563500"/>
    <w:p w14:paraId="36BC7D01" w14:textId="77777777" w:rsidR="00563500" w:rsidRDefault="00563500"/>
    <w:p w14:paraId="7814648E" w14:textId="77777777" w:rsidR="00563500" w:rsidRDefault="00563500"/>
    <w:p w14:paraId="41628995" w14:textId="77777777" w:rsidR="00563500" w:rsidRDefault="00563500"/>
    <w:p w14:paraId="7C44E57A" w14:textId="77777777" w:rsidR="00563500" w:rsidRDefault="00563500"/>
    <w:p w14:paraId="4E6754BD" w14:textId="77777777" w:rsidR="006621F4" w:rsidRDefault="006621F4"/>
    <w:p w14:paraId="1EE24E82" w14:textId="77777777" w:rsidR="006B5EC7" w:rsidRDefault="006B5EC7" w:rsidP="006B5EC7">
      <w:pPr>
        <w:pStyle w:val="Heading1"/>
      </w:pPr>
      <w:bookmarkStart w:id="1" w:name="_Toc440277339"/>
      <w:r>
        <w:lastRenderedPageBreak/>
        <w:t>Project Introduction</w:t>
      </w:r>
      <w:bookmarkEnd w:id="1"/>
    </w:p>
    <w:p w14:paraId="3347E411" w14:textId="77777777" w:rsidR="00426F3C" w:rsidRPr="00426F3C" w:rsidRDefault="00426F3C" w:rsidP="00426F3C"/>
    <w:p w14:paraId="6AEA9EA0" w14:textId="29E59492" w:rsidR="006B5EC7" w:rsidRPr="006B5EC7" w:rsidRDefault="006B5EC7" w:rsidP="00830AD6">
      <w:pPr>
        <w:pStyle w:val="NoSpacing"/>
        <w:spacing w:line="220" w:lineRule="exact"/>
        <w:jc w:val="both"/>
        <w:rPr>
          <w:rFonts w:ascii="Calibri" w:hAnsi="Calibri"/>
        </w:rPr>
      </w:pPr>
      <w:r w:rsidRPr="006B5EC7">
        <w:rPr>
          <w:rFonts w:ascii="Calibri" w:hAnsi="Calibri"/>
        </w:rPr>
        <w:t xml:space="preserve">The idea for the team project was born out of necessity, when we realized that it was difficult for us all to schedule weekly meetings without having to spend a large amount of time discussing our timetables for the week. Whilst we knew of some applications that helped schedule meetings around timetables, none of us could get those applications to work well on our mobile phones. With smart phones becoming increasingly powerful and more and more students relying on them instead of either laptops or personal computers, we concluded that a mobile application available to students would help address the problems presented by scheduling better than computer based solutions. </w:t>
      </w:r>
    </w:p>
    <w:p w14:paraId="45D45251" w14:textId="67817EA7" w:rsidR="006B5EC7" w:rsidRPr="006B5EC7" w:rsidRDefault="006B5EC7" w:rsidP="00830AD6">
      <w:pPr>
        <w:pStyle w:val="NoSpacing"/>
        <w:spacing w:line="220" w:lineRule="exact"/>
        <w:jc w:val="both"/>
        <w:rPr>
          <w:rFonts w:ascii="Calibri" w:hAnsi="Calibri"/>
        </w:rPr>
      </w:pPr>
      <w:r w:rsidRPr="006B5EC7">
        <w:rPr>
          <w:rFonts w:ascii="Calibri" w:hAnsi="Calibri"/>
        </w:rPr>
        <w:t>The application would initially be targeted at students and faculty of the Nottingham Trent University. With the University timetable already somewhat integrated with mobile calendars, it would be fitting to build an app that would automatically also add scheduled meetings to that timetable, so that people would not accidentally miss out on scheduled meetings or deadlines. By working with the NTU as opposed to another customer we can also assure that we get a wide range of opinions about what our app should do; the feedback opportunities from such a wide range of potential users outweigh, in our opinion, the advantages gained by working with a single customer. By working with the University as our target group we can ensure that:</w:t>
      </w:r>
    </w:p>
    <w:p w14:paraId="7D66C05E" w14:textId="77777777" w:rsidR="006B5EC7" w:rsidRPr="006B5EC7" w:rsidRDefault="006B5EC7" w:rsidP="00830AD6">
      <w:pPr>
        <w:pStyle w:val="ListParagraph"/>
        <w:numPr>
          <w:ilvl w:val="0"/>
          <w:numId w:val="4"/>
        </w:numPr>
        <w:spacing w:after="0" w:line="220" w:lineRule="exact"/>
        <w:jc w:val="both"/>
        <w:rPr>
          <w:rFonts w:ascii="Calibri" w:hAnsi="Calibri"/>
        </w:rPr>
      </w:pPr>
      <w:r w:rsidRPr="006B5EC7">
        <w:rPr>
          <w:rFonts w:ascii="Calibri" w:hAnsi="Calibri"/>
        </w:rPr>
        <w:t>We can easily relate to our potential users, being students ourselves. This will help us both understand and implement the feedback received. We will also be more invested into the project as potential users.</w:t>
      </w:r>
    </w:p>
    <w:p w14:paraId="69EED945" w14:textId="77777777" w:rsidR="006B5EC7" w:rsidRPr="006B5EC7" w:rsidRDefault="006B5EC7" w:rsidP="00830AD6">
      <w:pPr>
        <w:pStyle w:val="ListParagraph"/>
        <w:numPr>
          <w:ilvl w:val="0"/>
          <w:numId w:val="4"/>
        </w:numPr>
        <w:spacing w:after="0" w:line="220" w:lineRule="exact"/>
        <w:jc w:val="both"/>
        <w:rPr>
          <w:rFonts w:ascii="Calibri" w:hAnsi="Calibri"/>
        </w:rPr>
      </w:pPr>
      <w:r w:rsidRPr="006B5EC7">
        <w:rPr>
          <w:rFonts w:ascii="Calibri" w:hAnsi="Calibri"/>
        </w:rPr>
        <w:t>We have easy access to near instant feedback. Working with a singular remote customer can mean waiting back to hear from the user on what features he does and does not like. By working with the University as our customer we can ensure quicker feedback.</w:t>
      </w:r>
    </w:p>
    <w:p w14:paraId="0B12277A" w14:textId="77777777" w:rsidR="006B5EC7" w:rsidRPr="006B5EC7" w:rsidRDefault="006B5EC7" w:rsidP="00830AD6">
      <w:pPr>
        <w:pStyle w:val="ListParagraph"/>
        <w:numPr>
          <w:ilvl w:val="0"/>
          <w:numId w:val="4"/>
        </w:numPr>
        <w:spacing w:after="0" w:line="220" w:lineRule="exact"/>
        <w:jc w:val="both"/>
        <w:rPr>
          <w:rFonts w:ascii="Calibri" w:hAnsi="Calibri"/>
        </w:rPr>
      </w:pPr>
      <w:r w:rsidRPr="006B5EC7">
        <w:rPr>
          <w:rFonts w:ascii="Calibri" w:hAnsi="Calibri"/>
        </w:rPr>
        <w:t>We can test the application more easily. With a wide body of students available, we can ensure that each test is done more quickly and more fairly (Due to collecting a range of opinions instead of just one) than when working with a single customer.</w:t>
      </w:r>
    </w:p>
    <w:p w14:paraId="52812D04" w14:textId="77777777" w:rsidR="006B5EC7" w:rsidRPr="006B5EC7" w:rsidRDefault="006B5EC7" w:rsidP="00830AD6">
      <w:pPr>
        <w:pStyle w:val="ListParagraph"/>
        <w:numPr>
          <w:ilvl w:val="0"/>
          <w:numId w:val="4"/>
        </w:numPr>
        <w:spacing w:after="0" w:line="220" w:lineRule="exact"/>
        <w:jc w:val="both"/>
        <w:rPr>
          <w:rFonts w:ascii="Calibri" w:hAnsi="Calibri"/>
        </w:rPr>
      </w:pPr>
      <w:r w:rsidRPr="006B5EC7">
        <w:rPr>
          <w:rFonts w:ascii="Calibri" w:hAnsi="Calibri"/>
        </w:rPr>
        <w:t>It is easier to integrate our application with the existing system if we have technical experts on using and maintaining the system already present on the Campus. We are also all users of the existing NTU systems so we do not need to spend as much time evaluating the existing system.</w:t>
      </w:r>
    </w:p>
    <w:p w14:paraId="40A8C70C" w14:textId="77777777" w:rsidR="006B5EC7" w:rsidRPr="006B5EC7" w:rsidRDefault="006B5EC7" w:rsidP="00830AD6">
      <w:pPr>
        <w:pStyle w:val="NoSpacing"/>
        <w:spacing w:line="220" w:lineRule="exact"/>
        <w:ind w:firstLine="360"/>
        <w:jc w:val="both"/>
        <w:rPr>
          <w:rFonts w:ascii="Calibri" w:hAnsi="Calibri"/>
        </w:rPr>
      </w:pPr>
      <w:r w:rsidRPr="006B5EC7">
        <w:rPr>
          <w:rFonts w:ascii="Calibri" w:hAnsi="Calibri"/>
        </w:rPr>
        <w:t>In the research conducted for applications that already existed and offered similar features we found a few, with the main front runner being the service offered by Microsoft Outlook. The application, whilst primarily dealing with emails, also offered users the opportunity to schedule meetings and integrated it with pre-existing timetables. However, we also found some problems with the application:</w:t>
      </w:r>
    </w:p>
    <w:p w14:paraId="25E8F3F9" w14:textId="77777777" w:rsidR="006B5EC7" w:rsidRPr="006B5EC7" w:rsidRDefault="006B5EC7" w:rsidP="00830AD6">
      <w:pPr>
        <w:pStyle w:val="ListParagraph"/>
        <w:numPr>
          <w:ilvl w:val="0"/>
          <w:numId w:val="5"/>
        </w:numPr>
        <w:spacing w:after="0" w:line="220" w:lineRule="exact"/>
        <w:jc w:val="both"/>
        <w:rPr>
          <w:rFonts w:ascii="Calibri" w:hAnsi="Calibri"/>
        </w:rPr>
      </w:pPr>
      <w:r w:rsidRPr="006B5EC7">
        <w:rPr>
          <w:rFonts w:ascii="Calibri" w:hAnsi="Calibri"/>
        </w:rPr>
        <w:t>We could not schedule meetings from a mobile platform. The phones we used operated on Android and iOS and we were not able to set up meetings on mobile easily. This is a problem when considering the previously mentioned increased reliance on mobile phones.</w:t>
      </w:r>
    </w:p>
    <w:p w14:paraId="74E45E69" w14:textId="77777777" w:rsidR="006B5EC7" w:rsidRPr="006B5EC7" w:rsidRDefault="006B5EC7" w:rsidP="00830AD6">
      <w:pPr>
        <w:pStyle w:val="ListParagraph"/>
        <w:numPr>
          <w:ilvl w:val="0"/>
          <w:numId w:val="5"/>
        </w:numPr>
        <w:spacing w:after="0" w:line="220" w:lineRule="exact"/>
        <w:jc w:val="both"/>
        <w:rPr>
          <w:rFonts w:ascii="Calibri" w:hAnsi="Calibri"/>
        </w:rPr>
      </w:pPr>
      <w:r w:rsidRPr="006B5EC7">
        <w:rPr>
          <w:rFonts w:ascii="Calibri" w:hAnsi="Calibri"/>
        </w:rPr>
        <w:t>When we scheduled a meeting, it was not added to our calendars. The only feedback we got about the meeting was a short email.</w:t>
      </w:r>
    </w:p>
    <w:p w14:paraId="7806E2DE" w14:textId="77777777" w:rsidR="006B5EC7" w:rsidRPr="006B5EC7" w:rsidRDefault="006B5EC7" w:rsidP="00830AD6">
      <w:pPr>
        <w:pStyle w:val="ListParagraph"/>
        <w:numPr>
          <w:ilvl w:val="0"/>
          <w:numId w:val="5"/>
        </w:numPr>
        <w:spacing w:after="0" w:line="220" w:lineRule="exact"/>
        <w:jc w:val="both"/>
        <w:rPr>
          <w:rFonts w:ascii="Calibri" w:hAnsi="Calibri"/>
        </w:rPr>
      </w:pPr>
      <w:r w:rsidRPr="006B5EC7">
        <w:rPr>
          <w:rFonts w:ascii="Calibri" w:hAnsi="Calibri"/>
        </w:rPr>
        <w:t>There were no alerts on our mobile phones that the meeting is happening.</w:t>
      </w:r>
    </w:p>
    <w:p w14:paraId="3B3A6140" w14:textId="77777777" w:rsidR="006B5EC7" w:rsidRPr="006B5EC7" w:rsidRDefault="006B5EC7" w:rsidP="00830AD6">
      <w:pPr>
        <w:pStyle w:val="NoSpacing"/>
        <w:spacing w:line="220" w:lineRule="exact"/>
        <w:ind w:firstLine="360"/>
        <w:jc w:val="both"/>
        <w:rPr>
          <w:rFonts w:ascii="Calibri" w:hAnsi="Calibri"/>
        </w:rPr>
      </w:pPr>
      <w:r w:rsidRPr="006B5EC7">
        <w:rPr>
          <w:rFonts w:ascii="Calibri" w:hAnsi="Calibri"/>
        </w:rPr>
        <w:t>Our idea would aim at addressing all three of these key issues, as well as adding a lot more functionality in the form of meeting priorities. We will also address the mobile phone issue by targeting the application onto a mobile platform. Due to the majority of us having Android phones, as well as the programmers having some experience working with Android already, we will use the Android Operating System as our platform of choice.</w:t>
      </w:r>
    </w:p>
    <w:p w14:paraId="49B19ECE" w14:textId="4D9895F2" w:rsidR="006B5EC7" w:rsidRPr="003B5282" w:rsidRDefault="006B5EC7" w:rsidP="00830AD6">
      <w:pPr>
        <w:pStyle w:val="NoSpacing"/>
        <w:spacing w:line="220" w:lineRule="exact"/>
        <w:ind w:firstLine="360"/>
        <w:jc w:val="both"/>
        <w:rPr>
          <w:rFonts w:ascii="Calibri" w:hAnsi="Calibri"/>
          <w:vertAlign w:val="superscript"/>
        </w:rPr>
      </w:pPr>
      <w:r w:rsidRPr="006B5EC7">
        <w:rPr>
          <w:rFonts w:ascii="Calibri" w:hAnsi="Calibri"/>
        </w:rPr>
        <w:t xml:space="preserve">The potential market for such an application is very broad. Whilst the application is aimed at students of the University initially, it can be used outside out of the University if integrated with Android Calendars. Android OS is by far the biggest mobile operating system platform, and also showing steady growth since 2012 (From 69.3% in 2012 to 82.8% in Quarter 2 of 2015), so it will offer a large market for potential users.   </w:t>
      </w:r>
      <w:r w:rsidR="003B5282">
        <w:rPr>
          <w:rFonts w:ascii="Calibri" w:hAnsi="Calibri"/>
          <w:vertAlign w:val="superscript"/>
        </w:rPr>
        <w:t>Reference 1</w:t>
      </w:r>
    </w:p>
    <w:p w14:paraId="6BBAA6D7" w14:textId="77777777" w:rsidR="007A284C" w:rsidRDefault="007A284C"/>
    <w:p w14:paraId="5622BC9B" w14:textId="5CA1BEB1" w:rsidR="00B22A96" w:rsidRDefault="00B22A96" w:rsidP="00B22A96">
      <w:pPr>
        <w:pStyle w:val="Heading1"/>
      </w:pPr>
      <w:bookmarkStart w:id="2" w:name="_Toc440277340"/>
      <w:r>
        <w:lastRenderedPageBreak/>
        <w:t>Aim</w:t>
      </w:r>
      <w:bookmarkEnd w:id="2"/>
    </w:p>
    <w:p w14:paraId="441D66AA" w14:textId="77777777" w:rsidR="00B22A96" w:rsidRPr="00B22A96" w:rsidRDefault="00B22A96" w:rsidP="00B22A96"/>
    <w:p w14:paraId="029C577B" w14:textId="19F4ACEA" w:rsidR="007A284C" w:rsidRDefault="007A284C">
      <w:r>
        <w:t>To design and implement a mobile-based calendar and timetable application that streamlines the organization and collaboration process within large groups of people.</w:t>
      </w:r>
    </w:p>
    <w:p w14:paraId="36F863D8" w14:textId="194E8BBA" w:rsidR="00B22A96" w:rsidRDefault="00B22A96" w:rsidP="00B22A96">
      <w:pPr>
        <w:pStyle w:val="Heading1"/>
      </w:pPr>
      <w:bookmarkStart w:id="3" w:name="_Toc440277341"/>
      <w:r>
        <w:t>Objectives</w:t>
      </w:r>
      <w:bookmarkEnd w:id="3"/>
    </w:p>
    <w:p w14:paraId="2395995C" w14:textId="77777777" w:rsidR="00F56ECE" w:rsidRDefault="00F56ECE" w:rsidP="007A284C"/>
    <w:p w14:paraId="124E2A94" w14:textId="3A9E5666" w:rsidR="000B673C" w:rsidRDefault="00F56ECE" w:rsidP="000B673C">
      <w:pPr>
        <w:pStyle w:val="ListParagraph"/>
        <w:numPr>
          <w:ilvl w:val="0"/>
          <w:numId w:val="2"/>
        </w:numPr>
      </w:pPr>
      <w:r>
        <w:t>The user-interface design of the application must be user-friendly, and preferably emulate the native calendar applications on their respective operating systems.</w:t>
      </w:r>
    </w:p>
    <w:p w14:paraId="7B408E33" w14:textId="77777777" w:rsidR="00F56ECE" w:rsidRDefault="00F56ECE" w:rsidP="00F56ECE">
      <w:pPr>
        <w:pStyle w:val="ListParagraph"/>
        <w:numPr>
          <w:ilvl w:val="0"/>
          <w:numId w:val="2"/>
        </w:numPr>
      </w:pPr>
      <w:r>
        <w:t>There will be a testing period shortly before the application is complete. This will consist of a peer review group large enough to test the application adequately.</w:t>
      </w:r>
    </w:p>
    <w:p w14:paraId="4202AA00" w14:textId="21A4A0FD" w:rsidR="00F56ECE" w:rsidRDefault="00A61EB9" w:rsidP="000B673C">
      <w:pPr>
        <w:pStyle w:val="ListParagraph"/>
        <w:numPr>
          <w:ilvl w:val="0"/>
          <w:numId w:val="2"/>
        </w:numPr>
      </w:pPr>
      <w:r>
        <w:t xml:space="preserve">The application must be able to communicate with other users of the application, whether that be using real-time synchronization or push/pull from server to client. </w:t>
      </w:r>
    </w:p>
    <w:p w14:paraId="34AFA287" w14:textId="7C6992C1" w:rsidR="00A30C94" w:rsidRDefault="00A30C94" w:rsidP="000B673C">
      <w:pPr>
        <w:pStyle w:val="ListParagraph"/>
        <w:numPr>
          <w:ilvl w:val="0"/>
          <w:numId w:val="2"/>
        </w:numPr>
      </w:pPr>
      <w:r>
        <w:t>User input should be minimal and therefore much of the applications processes will ideally be automated. For example, the user will not have to enter their timetable and events manually, instead the application should be given access to this information, provided it is stored locally on the device.</w:t>
      </w:r>
    </w:p>
    <w:p w14:paraId="6471CA45" w14:textId="49F8F3F8" w:rsidR="00A30C94" w:rsidRDefault="0065774C" w:rsidP="000B673C">
      <w:pPr>
        <w:pStyle w:val="ListParagraph"/>
        <w:numPr>
          <w:ilvl w:val="0"/>
          <w:numId w:val="2"/>
        </w:numPr>
      </w:pPr>
      <w:r>
        <w:t>The application will allow the user to easily enter their own timetable and calendar events, as well as modify, delete and hide items of their choosing.</w:t>
      </w:r>
    </w:p>
    <w:p w14:paraId="5C0A2185" w14:textId="5961B1E3" w:rsidR="00A946FF" w:rsidRDefault="00A946FF" w:rsidP="000B673C">
      <w:pPr>
        <w:pStyle w:val="ListParagraph"/>
        <w:numPr>
          <w:ilvl w:val="0"/>
          <w:numId w:val="2"/>
        </w:numPr>
      </w:pPr>
      <w:r>
        <w:t>Design a fully functional application, as well as the relevant supporting documents by each deadline</w:t>
      </w:r>
      <w:r w:rsidR="00E7216E">
        <w:t xml:space="preserve"> as detailed in </w:t>
      </w:r>
      <w:r w:rsidR="00CC331F">
        <w:t>Appendix B.</w:t>
      </w:r>
    </w:p>
    <w:p w14:paraId="6467CD95" w14:textId="77777777" w:rsidR="007A284C" w:rsidRDefault="007A284C" w:rsidP="007A284C"/>
    <w:p w14:paraId="7D46AEE8" w14:textId="77777777" w:rsidR="007A284C" w:rsidRDefault="007A284C" w:rsidP="007A284C"/>
    <w:p w14:paraId="1BB0FC0F" w14:textId="77777777" w:rsidR="007A284C" w:rsidRDefault="007A284C" w:rsidP="007A284C"/>
    <w:p w14:paraId="6FC29600" w14:textId="77777777" w:rsidR="007A284C" w:rsidRDefault="007A284C" w:rsidP="007A284C"/>
    <w:p w14:paraId="170173F1" w14:textId="77777777" w:rsidR="007A284C" w:rsidRDefault="007A284C" w:rsidP="007A284C"/>
    <w:p w14:paraId="2DC9946E" w14:textId="77777777" w:rsidR="007A284C" w:rsidRDefault="007A284C" w:rsidP="007A284C"/>
    <w:p w14:paraId="29501C6D" w14:textId="77777777" w:rsidR="007A284C" w:rsidRDefault="007A284C" w:rsidP="007A284C"/>
    <w:p w14:paraId="015F3A9F" w14:textId="77777777" w:rsidR="007A284C" w:rsidRDefault="007A284C" w:rsidP="007A284C"/>
    <w:p w14:paraId="2D1DA14A" w14:textId="77777777" w:rsidR="00D93854" w:rsidRDefault="00D93854" w:rsidP="007A284C"/>
    <w:p w14:paraId="0EDCA88D" w14:textId="699E74C3" w:rsidR="00B22A96" w:rsidRDefault="00B22A96" w:rsidP="00B22A96">
      <w:pPr>
        <w:pStyle w:val="Heading1"/>
      </w:pPr>
      <w:bookmarkStart w:id="4" w:name="_Toc440277342"/>
      <w:r>
        <w:lastRenderedPageBreak/>
        <w:t>Functional Requirements</w:t>
      </w:r>
      <w:bookmarkEnd w:id="4"/>
    </w:p>
    <w:p w14:paraId="755311BE" w14:textId="77777777" w:rsidR="00B22A96" w:rsidRDefault="00B22A96" w:rsidP="007A284C"/>
    <w:p w14:paraId="716B800D" w14:textId="65FB3066" w:rsidR="00D93854" w:rsidRDefault="005E0E82" w:rsidP="007A284C">
      <w:r>
        <w:t>Requirements we must have</w:t>
      </w:r>
    </w:p>
    <w:p w14:paraId="387E727E" w14:textId="3AFFC9E2" w:rsidR="005E0E82" w:rsidRDefault="005E0E82" w:rsidP="005E0E82">
      <w:pPr>
        <w:pStyle w:val="ListParagraph"/>
        <w:numPr>
          <w:ilvl w:val="0"/>
          <w:numId w:val="7"/>
        </w:numPr>
      </w:pPr>
      <w:r>
        <w:t>Functionality to ask users for permission to access their timetable</w:t>
      </w:r>
    </w:p>
    <w:p w14:paraId="55705D26" w14:textId="1EB96BDD" w:rsidR="004F43A2" w:rsidRDefault="004F43A2" w:rsidP="005E0E82">
      <w:pPr>
        <w:pStyle w:val="ListParagraph"/>
        <w:numPr>
          <w:ilvl w:val="0"/>
          <w:numId w:val="7"/>
        </w:numPr>
      </w:pPr>
      <w:r>
        <w:t>Users should be able to compare timetables with other users of the application</w:t>
      </w:r>
    </w:p>
    <w:p w14:paraId="52B256D1" w14:textId="6AF6B7B4" w:rsidR="004F43A2" w:rsidRDefault="004F43A2" w:rsidP="005E0E82">
      <w:pPr>
        <w:pStyle w:val="ListParagraph"/>
        <w:numPr>
          <w:ilvl w:val="0"/>
          <w:numId w:val="7"/>
        </w:numPr>
      </w:pPr>
      <w:r>
        <w:t>Option to synchronize the timetables of all group members</w:t>
      </w:r>
    </w:p>
    <w:p w14:paraId="4DAF4432" w14:textId="17F50128" w:rsidR="00BA5CFB" w:rsidRDefault="00BA5CFB" w:rsidP="005E0E82">
      <w:pPr>
        <w:pStyle w:val="ListParagraph"/>
        <w:numPr>
          <w:ilvl w:val="0"/>
          <w:numId w:val="7"/>
        </w:numPr>
      </w:pPr>
      <w:r>
        <w:t>SQL Database used to store all timetable/calendar information</w:t>
      </w:r>
    </w:p>
    <w:p w14:paraId="57D816F1" w14:textId="7D2C70BB" w:rsidR="00BA5CFB" w:rsidRDefault="00BA5CFB" w:rsidP="005E0E82">
      <w:pPr>
        <w:pStyle w:val="ListParagraph"/>
        <w:numPr>
          <w:ilvl w:val="0"/>
          <w:numId w:val="7"/>
        </w:numPr>
      </w:pPr>
      <w:r>
        <w:t>Ability to hide certain timetable events from other</w:t>
      </w:r>
      <w:r w:rsidR="007C0AE2">
        <w:t xml:space="preserve"> users</w:t>
      </w:r>
    </w:p>
    <w:p w14:paraId="5365159F" w14:textId="1BDDB1BC" w:rsidR="002E2A57" w:rsidRDefault="002E2A57" w:rsidP="005E0E82">
      <w:pPr>
        <w:pStyle w:val="ListParagraph"/>
        <w:numPr>
          <w:ilvl w:val="0"/>
          <w:numId w:val="7"/>
        </w:numPr>
      </w:pPr>
      <w:r>
        <w:t>Be able to set re-occurring meetings, such as bi-weekly, annual, semi-annual etc.</w:t>
      </w:r>
    </w:p>
    <w:p w14:paraId="28FB64C9" w14:textId="6B63A531" w:rsidR="00E5784B" w:rsidRDefault="00E5784B" w:rsidP="005E0E82">
      <w:pPr>
        <w:pStyle w:val="ListParagraph"/>
        <w:numPr>
          <w:ilvl w:val="0"/>
          <w:numId w:val="7"/>
        </w:numPr>
      </w:pPr>
      <w:r>
        <w:t>An easy to</w:t>
      </w:r>
      <w:r w:rsidR="0001582E">
        <w:t xml:space="preserve"> use interface, which is equal in aesthetics and usability to that of the native timetabling applications.</w:t>
      </w:r>
    </w:p>
    <w:p w14:paraId="0B1620D8" w14:textId="77777777" w:rsidR="004F43A2" w:rsidRDefault="004F43A2" w:rsidP="004F43A2"/>
    <w:p w14:paraId="6FE857AC" w14:textId="77777777" w:rsidR="004F43A2" w:rsidRDefault="004F43A2" w:rsidP="004F43A2"/>
    <w:p w14:paraId="3F784A16" w14:textId="2D23E481" w:rsidR="004F43A2" w:rsidRDefault="004F43A2" w:rsidP="004F43A2">
      <w:r>
        <w:t>Requirements we would like to have</w:t>
      </w:r>
    </w:p>
    <w:p w14:paraId="2CEDB2FE" w14:textId="73791EE4" w:rsidR="007C0AE2" w:rsidRDefault="002E2A57" w:rsidP="007C0AE2">
      <w:pPr>
        <w:pStyle w:val="ListParagraph"/>
        <w:numPr>
          <w:ilvl w:val="0"/>
          <w:numId w:val="8"/>
        </w:numPr>
      </w:pPr>
      <w:r>
        <w:t xml:space="preserve">Group chat functionality, with the ability to share snippets of timetables and discuss work. </w:t>
      </w:r>
    </w:p>
    <w:p w14:paraId="038A5F49" w14:textId="44D4410B" w:rsidR="002E2A57" w:rsidRDefault="002E2A57" w:rsidP="007C0AE2">
      <w:pPr>
        <w:pStyle w:val="ListParagraph"/>
        <w:numPr>
          <w:ilvl w:val="0"/>
          <w:numId w:val="8"/>
        </w:numPr>
      </w:pPr>
      <w:r>
        <w:t>Cross-platform functionality, such as Android, iOS and Windows phones.</w:t>
      </w:r>
    </w:p>
    <w:p w14:paraId="6E7620C6" w14:textId="2D1F7488" w:rsidR="002E2A57" w:rsidRDefault="001313A5" w:rsidP="007C0AE2">
      <w:pPr>
        <w:pStyle w:val="ListParagraph"/>
        <w:numPr>
          <w:ilvl w:val="0"/>
          <w:numId w:val="8"/>
        </w:numPr>
      </w:pPr>
      <w:r>
        <w:t>Utilization</w:t>
      </w:r>
      <w:r w:rsidR="002E2A57">
        <w:t xml:space="preserve"> the universities IT finder, to find rooms containing an adequate amount of free computers</w:t>
      </w:r>
    </w:p>
    <w:p w14:paraId="039A7F72" w14:textId="4865394B" w:rsidR="00E64EFA" w:rsidRDefault="00E64EFA" w:rsidP="007C0AE2">
      <w:pPr>
        <w:pStyle w:val="ListParagraph"/>
        <w:numPr>
          <w:ilvl w:val="0"/>
          <w:numId w:val="8"/>
        </w:numPr>
      </w:pPr>
      <w:r>
        <w:t xml:space="preserve">A feedback form for users to </w:t>
      </w:r>
      <w:r w:rsidR="001C644B">
        <w:t xml:space="preserve">send their thoughts about </w:t>
      </w:r>
      <w:r w:rsidR="006A67B5">
        <w:t>the application</w:t>
      </w:r>
    </w:p>
    <w:p w14:paraId="6388001C" w14:textId="77777777" w:rsidR="002E2A57" w:rsidRDefault="002E2A57" w:rsidP="002E2A57">
      <w:pPr>
        <w:pStyle w:val="ListParagraph"/>
      </w:pPr>
    </w:p>
    <w:p w14:paraId="04BEF75A" w14:textId="77777777" w:rsidR="004F43A2" w:rsidRDefault="004F43A2" w:rsidP="004F43A2"/>
    <w:p w14:paraId="5501F42A" w14:textId="50C191C7" w:rsidR="004F43A2" w:rsidRDefault="004F43A2" w:rsidP="004F43A2">
      <w:r>
        <w:t>Ambitious requirements</w:t>
      </w:r>
    </w:p>
    <w:p w14:paraId="08A3002D" w14:textId="6E746CA5" w:rsidR="002E2A57" w:rsidRDefault="002E2A57" w:rsidP="002E2A57">
      <w:pPr>
        <w:pStyle w:val="ListParagraph"/>
        <w:numPr>
          <w:ilvl w:val="0"/>
          <w:numId w:val="8"/>
        </w:numPr>
      </w:pPr>
      <w:r>
        <w:t>A basic file-sharing system incorporated into the possible group chat feature</w:t>
      </w:r>
    </w:p>
    <w:p w14:paraId="1AA60758" w14:textId="59E6BA6A" w:rsidR="002E2A57" w:rsidRDefault="002E2A57" w:rsidP="002E2A57">
      <w:pPr>
        <w:pStyle w:val="ListParagraph"/>
        <w:numPr>
          <w:ilvl w:val="0"/>
          <w:numId w:val="8"/>
        </w:numPr>
      </w:pPr>
      <w:r>
        <w:t>A campus map visualizing agreed meeting places – could be similar to the existing NTU student application map</w:t>
      </w:r>
    </w:p>
    <w:p w14:paraId="2D025623" w14:textId="77777777" w:rsidR="00BA5CFB" w:rsidRDefault="00BA5CFB" w:rsidP="004F43A2"/>
    <w:p w14:paraId="624D68C6" w14:textId="77777777" w:rsidR="005E0E82" w:rsidRDefault="005E0E82" w:rsidP="007A284C"/>
    <w:p w14:paraId="4EB95F00" w14:textId="77777777" w:rsidR="005E0E82" w:rsidRDefault="005E0E82" w:rsidP="007A284C"/>
    <w:p w14:paraId="50EC1541" w14:textId="77777777" w:rsidR="00881903" w:rsidRDefault="00881903" w:rsidP="007A284C"/>
    <w:p w14:paraId="701F9413" w14:textId="4940892F" w:rsidR="00B22A96" w:rsidRDefault="00B22A96" w:rsidP="00B22A96">
      <w:pPr>
        <w:pStyle w:val="Heading1"/>
      </w:pPr>
      <w:bookmarkStart w:id="5" w:name="_Toc440277343"/>
      <w:r>
        <w:lastRenderedPageBreak/>
        <w:t>Project Management</w:t>
      </w:r>
      <w:bookmarkEnd w:id="5"/>
    </w:p>
    <w:p w14:paraId="6CB921A0" w14:textId="77777777" w:rsidR="007A284C" w:rsidRDefault="007A284C" w:rsidP="007A284C"/>
    <w:p w14:paraId="1E8D00FE" w14:textId="27673E18" w:rsidR="007A284C" w:rsidRDefault="007A284C" w:rsidP="007A284C">
      <w:r>
        <w:t>During the first meeting that too</w:t>
      </w:r>
      <w:r w:rsidR="00271C5D">
        <w:t>k place, the group decided that</w:t>
      </w:r>
      <w:r>
        <w:t xml:space="preserve"> based on past experiences with group work, it would be sensible to hold at least two meeting</w:t>
      </w:r>
      <w:r w:rsidR="00271C5D">
        <w:t>s a week</w:t>
      </w:r>
      <w:r>
        <w:t xml:space="preserve"> with the possibility of extra when deadlines are approaching or when issues arise. Here we discussed things that had gone well in pas</w:t>
      </w:r>
      <w:r w:rsidR="00543E65">
        <w:t>t groups, and things that had not</w:t>
      </w:r>
      <w:r>
        <w:t xml:space="preserve"> and came up with a structure that would reflect these thoughts. </w:t>
      </w:r>
      <w:r w:rsidR="00271C5D">
        <w:t>We also delegated roles and assigned work that each member of the group will carry out. Below are the decisions we all agreed upon;</w:t>
      </w:r>
    </w:p>
    <w:p w14:paraId="34EF20EA" w14:textId="77777777" w:rsidR="00D4115B" w:rsidRDefault="00D4115B" w:rsidP="00D4115B">
      <w:pPr>
        <w:pStyle w:val="ListParagraph"/>
        <w:numPr>
          <w:ilvl w:val="0"/>
          <w:numId w:val="2"/>
        </w:numPr>
      </w:pPr>
      <w:r>
        <w:t>Ashley Thompson will be the project leader, meaning he is responsible for arranging group meetings, booking study rooms, delegating work and should be the first person people arise any issues with.</w:t>
      </w:r>
    </w:p>
    <w:p w14:paraId="69747D13" w14:textId="1905ACB0" w:rsidR="00D4115B" w:rsidRDefault="00D4115B" w:rsidP="00D4115B">
      <w:pPr>
        <w:pStyle w:val="ListParagraph"/>
        <w:numPr>
          <w:ilvl w:val="0"/>
          <w:numId w:val="2"/>
        </w:numPr>
      </w:pPr>
      <w:r>
        <w:t>Mateusz Januszewski will act as backup team leader in extenuating circumstances.</w:t>
      </w:r>
    </w:p>
    <w:p w14:paraId="68DE271D" w14:textId="2D8F6851" w:rsidR="00C31BF9" w:rsidRDefault="00C31BF9" w:rsidP="00D4115B">
      <w:pPr>
        <w:pStyle w:val="ListParagraph"/>
        <w:numPr>
          <w:ilvl w:val="0"/>
          <w:numId w:val="2"/>
        </w:numPr>
      </w:pPr>
      <w:r>
        <w:t>Nirmoldeep Bajwa will be in charge of recording the minutes and topics covered during the meetings.</w:t>
      </w:r>
    </w:p>
    <w:p w14:paraId="1A4394E1" w14:textId="2DB33702" w:rsidR="002F6B7B" w:rsidRDefault="002F6B7B" w:rsidP="00D4115B">
      <w:pPr>
        <w:pStyle w:val="ListParagraph"/>
        <w:numPr>
          <w:ilvl w:val="0"/>
          <w:numId w:val="2"/>
        </w:numPr>
      </w:pPr>
      <w:r>
        <w:t xml:space="preserve">Ashley Thompson will take minutes in the absence of </w:t>
      </w:r>
      <w:proofErr w:type="spellStart"/>
      <w:r>
        <w:t>Nirmoldeep</w:t>
      </w:r>
      <w:proofErr w:type="spellEnd"/>
      <w:r>
        <w:t>.</w:t>
      </w:r>
    </w:p>
    <w:p w14:paraId="2198D324" w14:textId="784A80D0" w:rsidR="00492B3B" w:rsidRDefault="00492B3B" w:rsidP="00492B3B">
      <w:pPr>
        <w:pStyle w:val="ListParagraph"/>
        <w:numPr>
          <w:ilvl w:val="0"/>
          <w:numId w:val="2"/>
        </w:numPr>
      </w:pPr>
      <w:r>
        <w:t xml:space="preserve">The group will aim to hold at least two meetings of around 30 minutes each week. – These will act as a review of the group’s overall progress and should help to give direction and </w:t>
      </w:r>
      <w:r w:rsidR="00AA0281">
        <w:t>solve any individual issues the development team may be having.</w:t>
      </w:r>
    </w:p>
    <w:p w14:paraId="31A09395" w14:textId="5D3C998E" w:rsidR="00AA0281" w:rsidRDefault="00AA0281" w:rsidP="00492B3B">
      <w:pPr>
        <w:pStyle w:val="ListParagraph"/>
        <w:numPr>
          <w:ilvl w:val="0"/>
          <w:numId w:val="2"/>
        </w:numPr>
      </w:pPr>
      <w:r>
        <w:t>The first meeting will take on Monday mornings, with the second being every Wednesday afternoon.</w:t>
      </w:r>
    </w:p>
    <w:p w14:paraId="15EF1F26" w14:textId="4DFBE078" w:rsidR="004B7292" w:rsidRDefault="00ED3D08" w:rsidP="00492B3B">
      <w:pPr>
        <w:pStyle w:val="ListParagraph"/>
        <w:numPr>
          <w:ilvl w:val="0"/>
          <w:numId w:val="2"/>
        </w:numPr>
      </w:pPr>
      <w:r>
        <w:t>The group will use a D</w:t>
      </w:r>
      <w:r w:rsidR="004B7292">
        <w:t>ropbox</w:t>
      </w:r>
      <w:r w:rsidR="00A026A0">
        <w:t xml:space="preserve"> and/or similar online file sharing websites to store the project documents. This will help ensure all member of the team will have constant access to all aspects of the project. In addition to this, this should help to reduce data redundancy</w:t>
      </w:r>
      <w:r w:rsidR="00C74000">
        <w:t xml:space="preserve"> and corruption, therefore acting as a backup in-case of local file corruption/loss.</w:t>
      </w:r>
    </w:p>
    <w:p w14:paraId="547D991C" w14:textId="47B90E14" w:rsidR="00230BAF" w:rsidRDefault="00230BAF" w:rsidP="00492B3B">
      <w:pPr>
        <w:pStyle w:val="ListParagraph"/>
        <w:numPr>
          <w:ilvl w:val="0"/>
          <w:numId w:val="2"/>
        </w:numPr>
      </w:pPr>
      <w:r>
        <w:t>Ashley Thompson will be responsible for the collection and compilation of all separate documents.</w:t>
      </w:r>
    </w:p>
    <w:p w14:paraId="57A3A8FD" w14:textId="77777777" w:rsidR="008D70F5" w:rsidRDefault="008D70F5" w:rsidP="008D70F5">
      <w:pPr>
        <w:ind w:left="360"/>
      </w:pPr>
    </w:p>
    <w:p w14:paraId="4C516009" w14:textId="77777777" w:rsidR="00C31BF9" w:rsidRDefault="00C31BF9" w:rsidP="00C31BF9">
      <w:pPr>
        <w:pStyle w:val="ListParagraph"/>
      </w:pPr>
    </w:p>
    <w:p w14:paraId="5686E749" w14:textId="77777777" w:rsidR="00FD3190" w:rsidRDefault="00FD3190" w:rsidP="00C31BF9">
      <w:pPr>
        <w:pStyle w:val="ListParagraph"/>
      </w:pPr>
    </w:p>
    <w:p w14:paraId="1063BAC2" w14:textId="77777777" w:rsidR="00FD3190" w:rsidRDefault="00FD3190" w:rsidP="00C31BF9">
      <w:pPr>
        <w:pStyle w:val="ListParagraph"/>
      </w:pPr>
    </w:p>
    <w:p w14:paraId="5D0052C8" w14:textId="77777777" w:rsidR="00FD3190" w:rsidRDefault="00FD3190" w:rsidP="00C31BF9">
      <w:pPr>
        <w:pStyle w:val="ListParagraph"/>
      </w:pPr>
    </w:p>
    <w:p w14:paraId="5C44ED8F" w14:textId="77777777" w:rsidR="00D93854" w:rsidRDefault="00D93854" w:rsidP="00C31BF9">
      <w:pPr>
        <w:pStyle w:val="ListParagraph"/>
      </w:pPr>
    </w:p>
    <w:p w14:paraId="124FF436" w14:textId="77777777" w:rsidR="00B80C07" w:rsidRDefault="00B80C07" w:rsidP="00041BB3"/>
    <w:p w14:paraId="357A9532" w14:textId="3CE4AECF" w:rsidR="0083038A" w:rsidRDefault="003417BF" w:rsidP="0083038A">
      <w:pPr>
        <w:pStyle w:val="Heading1"/>
      </w:pPr>
      <w:bookmarkStart w:id="6" w:name="_Toc440277344"/>
      <w:r w:rsidRPr="00C54C4C">
        <w:lastRenderedPageBreak/>
        <w:drawing>
          <wp:anchor distT="0" distB="0" distL="114300" distR="114300" simplePos="0" relativeHeight="251658240" behindDoc="0" locked="0" layoutInCell="1" allowOverlap="1" wp14:anchorId="05B82738" wp14:editId="16174FE8">
            <wp:simplePos x="0" y="0"/>
            <wp:positionH relativeFrom="column">
              <wp:posOffset>4429548</wp:posOffset>
            </wp:positionH>
            <wp:positionV relativeFrom="paragraph">
              <wp:posOffset>423</wp:posOffset>
            </wp:positionV>
            <wp:extent cx="1697990" cy="1828165"/>
            <wp:effectExtent l="0" t="0" r="3810" b="635"/>
            <wp:wrapTight wrapText="bothSides">
              <wp:wrapPolygon edited="0">
                <wp:start x="0" y="0"/>
                <wp:lineTo x="0" y="21307"/>
                <wp:lineTo x="21325" y="21307"/>
                <wp:lineTo x="213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97990" cy="1828165"/>
                    </a:xfrm>
                    <a:prstGeom prst="rect">
                      <a:avLst/>
                    </a:prstGeom>
                  </pic:spPr>
                </pic:pic>
              </a:graphicData>
            </a:graphic>
            <wp14:sizeRelH relativeFrom="page">
              <wp14:pctWidth>0</wp14:pctWidth>
            </wp14:sizeRelH>
            <wp14:sizeRelV relativeFrom="page">
              <wp14:pctHeight>0</wp14:pctHeight>
            </wp14:sizeRelV>
          </wp:anchor>
        </w:drawing>
      </w:r>
      <w:r w:rsidR="0083038A">
        <w:t>Team Responsibilities</w:t>
      </w:r>
      <w:bookmarkEnd w:id="6"/>
      <w:r w:rsidR="0083038A">
        <w:t xml:space="preserve"> </w:t>
      </w:r>
    </w:p>
    <w:p w14:paraId="0EFF6BCC" w14:textId="0E751649" w:rsidR="0083038A" w:rsidRDefault="0083038A" w:rsidP="0083038A"/>
    <w:p w14:paraId="268605EB" w14:textId="6AD00841" w:rsidR="00CC6BA6" w:rsidRDefault="00EC6AE6" w:rsidP="00EC6AE6">
      <w:r>
        <w:t xml:space="preserve">Ashley Thompson </w:t>
      </w:r>
      <w:r w:rsidR="00CC6BA6">
        <w:t>–</w:t>
      </w:r>
      <w:r>
        <w:t xml:space="preserve"> </w:t>
      </w:r>
      <w:r w:rsidR="00CC6BA6">
        <w:t>Ashley’s team role test identified Ashley primarily as an executive. This is also sometimes referred to as the organizer within a group, meaning he should theoretically make a good leader. This is because he should be efficient, practical and systematic, as well as possessing the ability to turn ideas into concrete actions.</w:t>
      </w:r>
    </w:p>
    <w:p w14:paraId="4F917676" w14:textId="7CBA6612" w:rsidR="00CC6BA6" w:rsidRDefault="00DF68F9" w:rsidP="00EC6AE6">
      <w:r w:rsidRPr="0013680A">
        <w:drawing>
          <wp:anchor distT="0" distB="0" distL="114300" distR="114300" simplePos="0" relativeHeight="251659264" behindDoc="0" locked="0" layoutInCell="1" allowOverlap="1" wp14:anchorId="0E04D71B" wp14:editId="48959B5C">
            <wp:simplePos x="0" y="0"/>
            <wp:positionH relativeFrom="column">
              <wp:posOffset>4426585</wp:posOffset>
            </wp:positionH>
            <wp:positionV relativeFrom="paragraph">
              <wp:posOffset>230505</wp:posOffset>
            </wp:positionV>
            <wp:extent cx="1713865" cy="1838960"/>
            <wp:effectExtent l="0" t="0" r="0" b="0"/>
            <wp:wrapTight wrapText="bothSides">
              <wp:wrapPolygon edited="0">
                <wp:start x="0" y="0"/>
                <wp:lineTo x="0" y="21182"/>
                <wp:lineTo x="21128" y="21182"/>
                <wp:lineTo x="211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13865" cy="1838960"/>
                    </a:xfrm>
                    <a:prstGeom prst="rect">
                      <a:avLst/>
                    </a:prstGeom>
                  </pic:spPr>
                </pic:pic>
              </a:graphicData>
            </a:graphic>
            <wp14:sizeRelH relativeFrom="page">
              <wp14:pctWidth>0</wp14:pctWidth>
            </wp14:sizeRelH>
            <wp14:sizeRelV relativeFrom="page">
              <wp14:pctHeight>0</wp14:pctHeight>
            </wp14:sizeRelV>
          </wp:anchor>
        </w:drawing>
      </w:r>
    </w:p>
    <w:p w14:paraId="1A7A5BFE" w14:textId="4E56CA58" w:rsidR="00CC6BA6" w:rsidRDefault="00CC6BA6" w:rsidP="00EC6AE6">
      <w:r>
        <w:t xml:space="preserve">Mateusz </w:t>
      </w:r>
      <w:proofErr w:type="spellStart"/>
      <w:r>
        <w:t>Januszewski</w:t>
      </w:r>
      <w:proofErr w:type="spellEnd"/>
      <w:r>
        <w:t xml:space="preserve"> –</w:t>
      </w:r>
      <w:r w:rsidR="00EE7E21">
        <w:t xml:space="preserve"> Mateusz’s test highlighted </w:t>
      </w:r>
      <w:r w:rsidR="00610841">
        <w:t xml:space="preserve">that he </w:t>
      </w:r>
      <w:r w:rsidR="00CA290E">
        <w:t xml:space="preserve">is an expert, meaning he has the skills and expertise necessary for the specific tasks at hand. This is especially helpful as the group has identified </w:t>
      </w:r>
      <w:r w:rsidR="00524CA4">
        <w:t xml:space="preserve">Mateusz as the </w:t>
      </w:r>
      <w:r w:rsidR="00663715">
        <w:t xml:space="preserve">main programmer on the project. </w:t>
      </w:r>
      <w:r w:rsidR="005646D1">
        <w:t>Mateusz’s test also showed that he will be strong and independent enough to overcome any programming issues that arise, as demonstrated by his high Executive percentage.</w:t>
      </w:r>
    </w:p>
    <w:p w14:paraId="15EAAB64" w14:textId="77777777" w:rsidR="0053550C" w:rsidRDefault="0053550C" w:rsidP="00EC6AE6"/>
    <w:p w14:paraId="6C62977A" w14:textId="7FF6C0D1" w:rsidR="00CC6BA6" w:rsidRDefault="00041BB3" w:rsidP="00EC6AE6">
      <w:r w:rsidRPr="00A70C38">
        <w:drawing>
          <wp:anchor distT="0" distB="0" distL="114300" distR="114300" simplePos="0" relativeHeight="251660288" behindDoc="0" locked="0" layoutInCell="1" allowOverlap="1" wp14:anchorId="4DE0A17A" wp14:editId="48CFDF85">
            <wp:simplePos x="0" y="0"/>
            <wp:positionH relativeFrom="column">
              <wp:posOffset>4423410</wp:posOffset>
            </wp:positionH>
            <wp:positionV relativeFrom="paragraph">
              <wp:posOffset>162560</wp:posOffset>
            </wp:positionV>
            <wp:extent cx="1713865" cy="1836420"/>
            <wp:effectExtent l="0" t="0" r="0" b="0"/>
            <wp:wrapTight wrapText="bothSides">
              <wp:wrapPolygon edited="0">
                <wp:start x="0" y="0"/>
                <wp:lineTo x="0" y="21212"/>
                <wp:lineTo x="21128" y="21212"/>
                <wp:lineTo x="211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13865" cy="1836420"/>
                    </a:xfrm>
                    <a:prstGeom prst="rect">
                      <a:avLst/>
                    </a:prstGeom>
                  </pic:spPr>
                </pic:pic>
              </a:graphicData>
            </a:graphic>
            <wp14:sizeRelH relativeFrom="page">
              <wp14:pctWidth>0</wp14:pctWidth>
            </wp14:sizeRelH>
            <wp14:sizeRelV relativeFrom="page">
              <wp14:pctHeight>0</wp14:pctHeight>
            </wp14:sizeRelV>
          </wp:anchor>
        </w:drawing>
      </w:r>
    </w:p>
    <w:p w14:paraId="1D5A1297" w14:textId="381B0760" w:rsidR="00CC6BA6" w:rsidRDefault="00CC6BA6" w:rsidP="00041BB3">
      <w:proofErr w:type="spellStart"/>
      <w:r>
        <w:t>Nirmoldeep</w:t>
      </w:r>
      <w:proofErr w:type="spellEnd"/>
      <w:r>
        <w:t xml:space="preserve"> </w:t>
      </w:r>
      <w:proofErr w:type="spellStart"/>
      <w:r>
        <w:t>Bajwa</w:t>
      </w:r>
      <w:proofErr w:type="spellEnd"/>
      <w:r>
        <w:t xml:space="preserve"> –</w:t>
      </w:r>
      <w:r w:rsidR="00A70C38">
        <w:t xml:space="preserve"> </w:t>
      </w:r>
      <w:proofErr w:type="spellStart"/>
      <w:r w:rsidR="00C818B1">
        <w:t>Nirmoldeep</w:t>
      </w:r>
      <w:proofErr w:type="spellEnd"/>
      <w:r w:rsidR="00C818B1">
        <w:t xml:space="preserve"> has been identified </w:t>
      </w:r>
      <w:r w:rsidR="005E5384">
        <w:t>as a team player, acting as a mediator to the group. He is someone that should bring resolve to issues and disagreements, making sure everyone is happy with the outcome decided upon. He also has a high executive rating, showing that our group should be full of strong, independent works that should be able to take charge of their own work and ensure they are making progress.</w:t>
      </w:r>
      <w:r w:rsidR="00041BB3">
        <w:t xml:space="preserve"> </w:t>
      </w:r>
    </w:p>
    <w:p w14:paraId="690A3948" w14:textId="771647F9" w:rsidR="00CC6BA6" w:rsidRDefault="00CC6BA6" w:rsidP="00EC6AE6"/>
    <w:p w14:paraId="329BF5C4" w14:textId="1B75FABD" w:rsidR="00041BB3" w:rsidRDefault="002D510D" w:rsidP="00EC6AE6">
      <w:r w:rsidRPr="002D510D">
        <w:drawing>
          <wp:anchor distT="0" distB="0" distL="114300" distR="114300" simplePos="0" relativeHeight="251661312" behindDoc="0" locked="0" layoutInCell="1" allowOverlap="1" wp14:anchorId="28417EAD" wp14:editId="5D4ACF19">
            <wp:simplePos x="0" y="0"/>
            <wp:positionH relativeFrom="column">
              <wp:posOffset>4429125</wp:posOffset>
            </wp:positionH>
            <wp:positionV relativeFrom="paragraph">
              <wp:posOffset>98425</wp:posOffset>
            </wp:positionV>
            <wp:extent cx="1739900" cy="1824990"/>
            <wp:effectExtent l="0" t="0" r="12700" b="3810"/>
            <wp:wrapTight wrapText="bothSides">
              <wp:wrapPolygon edited="0">
                <wp:start x="0" y="0"/>
                <wp:lineTo x="0" y="21344"/>
                <wp:lineTo x="21442" y="2134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39900" cy="1824990"/>
                    </a:xfrm>
                    <a:prstGeom prst="rect">
                      <a:avLst/>
                    </a:prstGeom>
                  </pic:spPr>
                </pic:pic>
              </a:graphicData>
            </a:graphic>
            <wp14:sizeRelH relativeFrom="page">
              <wp14:pctWidth>0</wp14:pctWidth>
            </wp14:sizeRelH>
            <wp14:sizeRelV relativeFrom="page">
              <wp14:pctHeight>0</wp14:pctHeight>
            </wp14:sizeRelV>
          </wp:anchor>
        </w:drawing>
      </w:r>
    </w:p>
    <w:p w14:paraId="32DBE10D" w14:textId="226F1B45" w:rsidR="00CC6BA6" w:rsidRDefault="00CC6BA6" w:rsidP="00EC6AE6">
      <w:proofErr w:type="spellStart"/>
      <w:r>
        <w:t>Charalambos</w:t>
      </w:r>
      <w:proofErr w:type="spellEnd"/>
      <w:r>
        <w:t xml:space="preserve"> </w:t>
      </w:r>
      <w:proofErr w:type="spellStart"/>
      <w:r>
        <w:t>Foti</w:t>
      </w:r>
      <w:proofErr w:type="spellEnd"/>
      <w:r>
        <w:t xml:space="preserve"> </w:t>
      </w:r>
      <w:r w:rsidR="00A4503E">
        <w:t>–</w:t>
      </w:r>
      <w:r w:rsidR="00DF68F9">
        <w:t xml:space="preserve"> </w:t>
      </w:r>
      <w:proofErr w:type="spellStart"/>
      <w:r w:rsidR="00A4503E">
        <w:t>Charalambos</w:t>
      </w:r>
      <w:proofErr w:type="spellEnd"/>
      <w:r w:rsidR="00A4503E">
        <w:t xml:space="preserve"> has also been identified as an expert, showing that he will be comfortable in a role that requires concentration and effort in a particular, specific field. For example, </w:t>
      </w:r>
      <w:proofErr w:type="spellStart"/>
      <w:r w:rsidR="00A4503E">
        <w:t>Charalambos</w:t>
      </w:r>
      <w:proofErr w:type="spellEnd"/>
      <w:r w:rsidR="00A4503E">
        <w:t xml:space="preserve"> should be adept at programming, and as he also has a high team player rating, should act as a good aid to Mateusz.</w:t>
      </w:r>
      <w:r w:rsidR="002D510D" w:rsidRPr="002D510D">
        <w:rPr>
          <w:noProof/>
          <w:lang w:eastAsia="zh-CN"/>
        </w:rPr>
        <w:t xml:space="preserve"> </w:t>
      </w:r>
    </w:p>
    <w:p w14:paraId="1AD6E2CE" w14:textId="77777777" w:rsidR="00DF68F9" w:rsidRDefault="00DF68F9" w:rsidP="00FD3190">
      <w:pPr>
        <w:pStyle w:val="Heading1"/>
        <w:rPr>
          <w:rFonts w:asciiTheme="minorHAnsi" w:eastAsiaTheme="minorEastAsia" w:hAnsiTheme="minorHAnsi" w:cstheme="minorBidi"/>
          <w:b w:val="0"/>
          <w:bCs w:val="0"/>
          <w:color w:val="auto"/>
          <w:sz w:val="22"/>
          <w:szCs w:val="22"/>
        </w:rPr>
      </w:pPr>
    </w:p>
    <w:p w14:paraId="3270166D" w14:textId="77777777" w:rsidR="0053550C" w:rsidRDefault="0053550C" w:rsidP="00DF68F9"/>
    <w:p w14:paraId="4B195655" w14:textId="5A8E7BF7" w:rsidR="005A090E" w:rsidRDefault="005A090E" w:rsidP="005A090E">
      <w:pPr>
        <w:pStyle w:val="Heading1"/>
      </w:pPr>
      <w:bookmarkStart w:id="7" w:name="_Toc440277345"/>
      <w:r>
        <w:lastRenderedPageBreak/>
        <w:t>Team Responsibilities</w:t>
      </w:r>
      <w:bookmarkEnd w:id="7"/>
      <w:r>
        <w:t xml:space="preserve"> </w:t>
      </w:r>
    </w:p>
    <w:p w14:paraId="3516E9EF" w14:textId="77777777" w:rsidR="005A090E" w:rsidRDefault="005A090E" w:rsidP="005A090E">
      <w:pPr>
        <w:rPr>
          <w:rFonts w:cs="Arial"/>
          <w:b/>
          <w:sz w:val="24"/>
        </w:rPr>
      </w:pPr>
    </w:p>
    <w:p w14:paraId="5E9AE918" w14:textId="3DAE580D" w:rsidR="005A090E" w:rsidRPr="008C734B" w:rsidRDefault="005A090E" w:rsidP="005A090E">
      <w:pPr>
        <w:rPr>
          <w:rFonts w:cs="Arial"/>
          <w:b/>
          <w:sz w:val="24"/>
        </w:rPr>
      </w:pPr>
      <w:r w:rsidRPr="008C734B">
        <w:rPr>
          <w:rFonts w:cs="Arial"/>
          <w:b/>
          <w:sz w:val="24"/>
        </w:rPr>
        <w:t>Ashley Thom</w:t>
      </w:r>
      <w:r>
        <w:rPr>
          <w:rFonts w:cs="Arial"/>
          <w:b/>
          <w:sz w:val="24"/>
        </w:rPr>
        <w:t>p</w:t>
      </w:r>
      <w:r w:rsidRPr="008C734B">
        <w:rPr>
          <w:rFonts w:cs="Arial"/>
          <w:b/>
          <w:sz w:val="24"/>
        </w:rPr>
        <w:t>son</w:t>
      </w:r>
    </w:p>
    <w:p w14:paraId="77ED2A10" w14:textId="3BF581D1" w:rsidR="005A090E" w:rsidRPr="00AE0803" w:rsidRDefault="005A090E" w:rsidP="005A090E">
      <w:pPr>
        <w:rPr>
          <w:rFonts w:ascii="Helvetica" w:hAnsi="Helvetica"/>
          <w:color w:val="373E4D"/>
          <w:sz w:val="20"/>
          <w:szCs w:val="18"/>
          <w:shd w:val="clear" w:color="auto" w:fill="FEFEFE"/>
        </w:rPr>
      </w:pPr>
      <w:r w:rsidRPr="00AE0803">
        <w:rPr>
          <w:color w:val="373E4D"/>
          <w:sz w:val="24"/>
          <w:szCs w:val="18"/>
          <w:shd w:val="clear" w:color="auto" w:fill="FEFEFE"/>
        </w:rPr>
        <w:t xml:space="preserve">Ashley is appointed as the project manager/leader after we all agreed </w:t>
      </w:r>
      <w:r>
        <w:rPr>
          <w:color w:val="373E4D"/>
          <w:sz w:val="24"/>
          <w:szCs w:val="18"/>
          <w:shd w:val="clear" w:color="auto" w:fill="FEFEFE"/>
        </w:rPr>
        <w:t xml:space="preserve">that he is driven and can successfully lead a team in the creation </w:t>
      </w:r>
      <w:r w:rsidR="00E67868">
        <w:rPr>
          <w:color w:val="373E4D"/>
          <w:sz w:val="24"/>
          <w:szCs w:val="18"/>
          <w:shd w:val="clear" w:color="auto" w:fill="FEFEFE"/>
        </w:rPr>
        <w:t xml:space="preserve">of the </w:t>
      </w:r>
      <w:r>
        <w:rPr>
          <w:color w:val="373E4D"/>
          <w:sz w:val="24"/>
          <w:szCs w:val="18"/>
          <w:shd w:val="clear" w:color="auto" w:fill="FEFEFE"/>
        </w:rPr>
        <w:t>app</w:t>
      </w:r>
      <w:r w:rsidR="00E67868">
        <w:rPr>
          <w:color w:val="373E4D"/>
          <w:sz w:val="24"/>
          <w:szCs w:val="18"/>
          <w:shd w:val="clear" w:color="auto" w:fill="FEFEFE"/>
        </w:rPr>
        <w:t>lication</w:t>
      </w:r>
      <w:r>
        <w:rPr>
          <w:color w:val="373E4D"/>
          <w:sz w:val="24"/>
          <w:szCs w:val="18"/>
          <w:shd w:val="clear" w:color="auto" w:fill="FEFEFE"/>
        </w:rPr>
        <w:t>.</w:t>
      </w:r>
      <w:r w:rsidRPr="00AE0803">
        <w:rPr>
          <w:color w:val="373E4D"/>
          <w:sz w:val="24"/>
          <w:szCs w:val="18"/>
          <w:shd w:val="clear" w:color="auto" w:fill="FEFEFE"/>
        </w:rPr>
        <w:t xml:space="preserve">  The team’s </w:t>
      </w:r>
      <w:r w:rsidR="003154C4">
        <w:rPr>
          <w:color w:val="373E4D"/>
          <w:sz w:val="24"/>
          <w:szCs w:val="18"/>
          <w:shd w:val="clear" w:color="auto" w:fill="FEFEFE"/>
        </w:rPr>
        <w:t>leader has to allocate the work and</w:t>
      </w:r>
      <w:r w:rsidRPr="00AE0803">
        <w:rPr>
          <w:color w:val="373E4D"/>
          <w:sz w:val="24"/>
          <w:szCs w:val="18"/>
          <w:shd w:val="clear" w:color="auto" w:fill="FEFEFE"/>
        </w:rPr>
        <w:t xml:space="preserve"> arrange the </w:t>
      </w:r>
      <w:r w:rsidR="003154C4">
        <w:rPr>
          <w:color w:val="373E4D"/>
          <w:sz w:val="24"/>
          <w:szCs w:val="18"/>
          <w:shd w:val="clear" w:color="auto" w:fill="FEFEFE"/>
        </w:rPr>
        <w:t>group</w:t>
      </w:r>
      <w:r w:rsidRPr="00AE0803">
        <w:rPr>
          <w:color w:val="373E4D"/>
          <w:sz w:val="24"/>
          <w:szCs w:val="18"/>
          <w:shd w:val="clear" w:color="auto" w:fill="FEFEFE"/>
        </w:rPr>
        <w:t xml:space="preserve"> meetings</w:t>
      </w:r>
      <w:r w:rsidR="003154C4">
        <w:rPr>
          <w:color w:val="373E4D"/>
          <w:sz w:val="24"/>
          <w:szCs w:val="18"/>
          <w:shd w:val="clear" w:color="auto" w:fill="FEFEFE"/>
        </w:rPr>
        <w:t>, and is generally responsible for the smooth running of the development process</w:t>
      </w:r>
      <w:r w:rsidRPr="00AE0803">
        <w:rPr>
          <w:color w:val="373E4D"/>
          <w:sz w:val="24"/>
          <w:szCs w:val="18"/>
          <w:shd w:val="clear" w:color="auto" w:fill="FEFEFE"/>
        </w:rPr>
        <w:t>. He is also responsible for building the actual main documents when everyone has completed their tasks that are assigned as well as keeping the correct layout and format through the entire document. In addition, he is the backup programmer for Mateusz who will be the main programmer of our app</w:t>
      </w:r>
      <w:r w:rsidR="001139A9">
        <w:rPr>
          <w:color w:val="373E4D"/>
          <w:sz w:val="24"/>
          <w:szCs w:val="18"/>
          <w:shd w:val="clear" w:color="auto" w:fill="FEFEFE"/>
        </w:rPr>
        <w:t>lication</w:t>
      </w:r>
      <w:r w:rsidRPr="00AE0803">
        <w:rPr>
          <w:color w:val="373E4D"/>
          <w:sz w:val="24"/>
          <w:szCs w:val="18"/>
          <w:shd w:val="clear" w:color="auto" w:fill="FEFEFE"/>
        </w:rPr>
        <w:t>.</w:t>
      </w:r>
    </w:p>
    <w:p w14:paraId="60739AAD" w14:textId="77777777" w:rsidR="005A090E" w:rsidRPr="008C734B" w:rsidRDefault="005A090E" w:rsidP="005A090E">
      <w:pPr>
        <w:rPr>
          <w:rFonts w:cs="Arial"/>
          <w:b/>
          <w:sz w:val="24"/>
        </w:rPr>
      </w:pPr>
      <w:proofErr w:type="spellStart"/>
      <w:r w:rsidRPr="008C734B">
        <w:rPr>
          <w:rFonts w:cs="Arial"/>
          <w:b/>
          <w:sz w:val="24"/>
        </w:rPr>
        <w:t>Nirmoldeep</w:t>
      </w:r>
      <w:proofErr w:type="spellEnd"/>
      <w:r w:rsidRPr="008C734B">
        <w:rPr>
          <w:rFonts w:cs="Arial"/>
          <w:b/>
          <w:sz w:val="24"/>
        </w:rPr>
        <w:t xml:space="preserve"> </w:t>
      </w:r>
      <w:proofErr w:type="spellStart"/>
      <w:r w:rsidRPr="008C734B">
        <w:rPr>
          <w:rFonts w:cs="Arial"/>
          <w:b/>
          <w:sz w:val="24"/>
        </w:rPr>
        <w:t>Bajwa</w:t>
      </w:r>
      <w:proofErr w:type="spellEnd"/>
    </w:p>
    <w:p w14:paraId="4E01CA38" w14:textId="77777777" w:rsidR="005A090E" w:rsidRPr="008E0520" w:rsidRDefault="005A090E" w:rsidP="005A090E">
      <w:pPr>
        <w:rPr>
          <w:color w:val="373E4D"/>
          <w:sz w:val="24"/>
          <w:szCs w:val="18"/>
          <w:shd w:val="clear" w:color="auto" w:fill="FEFEFE"/>
        </w:rPr>
      </w:pPr>
      <w:proofErr w:type="spellStart"/>
      <w:r>
        <w:rPr>
          <w:color w:val="373E4D"/>
          <w:sz w:val="24"/>
          <w:szCs w:val="18"/>
          <w:shd w:val="clear" w:color="auto" w:fill="FEFEFE"/>
        </w:rPr>
        <w:t>Nirmordeep</w:t>
      </w:r>
      <w:proofErr w:type="spellEnd"/>
      <w:r>
        <w:rPr>
          <w:color w:val="373E4D"/>
          <w:sz w:val="24"/>
          <w:szCs w:val="18"/>
          <w:shd w:val="clear" w:color="auto" w:fill="FEFEFE"/>
        </w:rPr>
        <w:t xml:space="preserve"> has been appointed as the team’s main designer as he has been bringing up new and fresh ideas about what we can achieve and aim as well as how to design specific areas or the project. He will work with </w:t>
      </w:r>
      <w:proofErr w:type="spellStart"/>
      <w:r>
        <w:rPr>
          <w:color w:val="373E4D"/>
          <w:sz w:val="24"/>
          <w:szCs w:val="18"/>
          <w:shd w:val="clear" w:color="auto" w:fill="FEFEFE"/>
        </w:rPr>
        <w:t>Charalambos</w:t>
      </w:r>
      <w:proofErr w:type="spellEnd"/>
      <w:r>
        <w:rPr>
          <w:color w:val="373E4D"/>
          <w:sz w:val="24"/>
          <w:szCs w:val="18"/>
          <w:shd w:val="clear" w:color="auto" w:fill="FEFEFE"/>
        </w:rPr>
        <w:t xml:space="preserve"> on this as they will design the parts that are needed for the project set by the manager of the team.</w:t>
      </w:r>
    </w:p>
    <w:p w14:paraId="35B7AB59" w14:textId="77777777" w:rsidR="005A090E" w:rsidRPr="008C734B" w:rsidRDefault="005A090E" w:rsidP="005A090E">
      <w:pPr>
        <w:rPr>
          <w:rFonts w:cs="Arial"/>
          <w:b/>
          <w:sz w:val="24"/>
        </w:rPr>
      </w:pPr>
      <w:r w:rsidRPr="008C734B">
        <w:rPr>
          <w:rFonts w:cs="Arial"/>
          <w:b/>
          <w:sz w:val="24"/>
        </w:rPr>
        <w:t xml:space="preserve">Mateusz </w:t>
      </w:r>
      <w:proofErr w:type="spellStart"/>
      <w:r w:rsidRPr="008C734B">
        <w:rPr>
          <w:rFonts w:cs="Arial"/>
          <w:b/>
          <w:sz w:val="24"/>
        </w:rPr>
        <w:t>Januszewski</w:t>
      </w:r>
      <w:proofErr w:type="spellEnd"/>
    </w:p>
    <w:p w14:paraId="6235497A" w14:textId="1B410BEC" w:rsidR="005A090E" w:rsidRPr="006D6490" w:rsidRDefault="005A090E" w:rsidP="005A090E">
      <w:pPr>
        <w:rPr>
          <w:color w:val="373E4D"/>
          <w:sz w:val="24"/>
          <w:szCs w:val="18"/>
          <w:shd w:val="clear" w:color="auto" w:fill="FEFEFE"/>
        </w:rPr>
      </w:pPr>
      <w:r w:rsidRPr="006D6490">
        <w:rPr>
          <w:color w:val="373E4D"/>
          <w:sz w:val="24"/>
          <w:szCs w:val="18"/>
          <w:shd w:val="clear" w:color="auto" w:fill="FEFEFE"/>
        </w:rPr>
        <w:t>Mateusz</w:t>
      </w:r>
      <w:r>
        <w:rPr>
          <w:color w:val="373E4D"/>
          <w:sz w:val="24"/>
          <w:szCs w:val="18"/>
          <w:shd w:val="clear" w:color="auto" w:fill="FEFEFE"/>
        </w:rPr>
        <w:t xml:space="preserve"> has been appointed as th</w:t>
      </w:r>
      <w:r w:rsidR="00C83400">
        <w:rPr>
          <w:color w:val="373E4D"/>
          <w:sz w:val="24"/>
          <w:szCs w:val="18"/>
          <w:shd w:val="clear" w:color="auto" w:fill="FEFEFE"/>
        </w:rPr>
        <w:t>e teams’ main programmer as it is</w:t>
      </w:r>
      <w:r>
        <w:rPr>
          <w:color w:val="373E4D"/>
          <w:sz w:val="24"/>
          <w:szCs w:val="18"/>
          <w:shd w:val="clear" w:color="auto" w:fill="FEFEFE"/>
        </w:rPr>
        <w:t xml:space="preserve"> his key skill, being confident and reassuring that all programming should pass through him. He has Ashley for the backup programmer and together</w:t>
      </w:r>
      <w:r w:rsidR="00C83400">
        <w:rPr>
          <w:color w:val="373E4D"/>
          <w:sz w:val="24"/>
          <w:szCs w:val="18"/>
          <w:shd w:val="clear" w:color="auto" w:fill="FEFEFE"/>
        </w:rPr>
        <w:t xml:space="preserve"> they can successfully develop the adequate</w:t>
      </w:r>
      <w:r>
        <w:rPr>
          <w:color w:val="373E4D"/>
          <w:sz w:val="24"/>
          <w:szCs w:val="18"/>
          <w:shd w:val="clear" w:color="auto" w:fill="FEFEFE"/>
        </w:rPr>
        <w:t xml:space="preserve"> </w:t>
      </w:r>
      <w:r w:rsidR="00C83400">
        <w:rPr>
          <w:color w:val="373E4D"/>
          <w:sz w:val="24"/>
          <w:szCs w:val="18"/>
          <w:shd w:val="clear" w:color="auto" w:fill="FEFEFE"/>
        </w:rPr>
        <w:t>code that our app requires.</w:t>
      </w:r>
    </w:p>
    <w:p w14:paraId="3150A67C" w14:textId="77777777" w:rsidR="005A090E" w:rsidRPr="008C734B" w:rsidRDefault="005A090E" w:rsidP="005A090E">
      <w:pPr>
        <w:rPr>
          <w:rFonts w:cs="Arial"/>
          <w:b/>
          <w:sz w:val="24"/>
        </w:rPr>
      </w:pPr>
      <w:proofErr w:type="spellStart"/>
      <w:r w:rsidRPr="008C734B">
        <w:rPr>
          <w:rFonts w:cs="Arial"/>
          <w:b/>
          <w:sz w:val="24"/>
        </w:rPr>
        <w:t>Charalambos</w:t>
      </w:r>
      <w:proofErr w:type="spellEnd"/>
      <w:r w:rsidRPr="008C734B">
        <w:rPr>
          <w:rFonts w:cs="Arial"/>
          <w:b/>
          <w:sz w:val="24"/>
        </w:rPr>
        <w:t xml:space="preserve"> </w:t>
      </w:r>
      <w:proofErr w:type="spellStart"/>
      <w:r w:rsidRPr="008C734B">
        <w:rPr>
          <w:rFonts w:cs="Arial"/>
          <w:b/>
          <w:sz w:val="24"/>
        </w:rPr>
        <w:t>Foti</w:t>
      </w:r>
      <w:proofErr w:type="spellEnd"/>
      <w:r w:rsidRPr="008C734B">
        <w:rPr>
          <w:rFonts w:cs="Arial"/>
          <w:b/>
          <w:sz w:val="24"/>
        </w:rPr>
        <w:tab/>
      </w:r>
    </w:p>
    <w:p w14:paraId="7E0FC2BA" w14:textId="6198CD50" w:rsidR="005A090E" w:rsidRPr="008E0520" w:rsidRDefault="005A090E" w:rsidP="005A090E">
      <w:pPr>
        <w:rPr>
          <w:color w:val="373E4D"/>
          <w:sz w:val="24"/>
          <w:szCs w:val="18"/>
          <w:shd w:val="clear" w:color="auto" w:fill="FEFEFE"/>
        </w:rPr>
      </w:pPr>
      <w:proofErr w:type="spellStart"/>
      <w:r>
        <w:rPr>
          <w:color w:val="373E4D"/>
          <w:sz w:val="24"/>
          <w:szCs w:val="18"/>
          <w:shd w:val="clear" w:color="auto" w:fill="FEFEFE"/>
        </w:rPr>
        <w:t>Charalambos</w:t>
      </w:r>
      <w:proofErr w:type="spellEnd"/>
      <w:r>
        <w:rPr>
          <w:color w:val="373E4D"/>
          <w:sz w:val="24"/>
          <w:szCs w:val="18"/>
          <w:shd w:val="clear" w:color="auto" w:fill="FEFEFE"/>
        </w:rPr>
        <w:t xml:space="preserve"> has been appointed as a designer also, meaning he will help with the structure and planning of the work, working with </w:t>
      </w:r>
      <w:proofErr w:type="spellStart"/>
      <w:r>
        <w:rPr>
          <w:color w:val="373E4D"/>
          <w:sz w:val="24"/>
          <w:szCs w:val="18"/>
          <w:shd w:val="clear" w:color="auto" w:fill="FEFEFE"/>
        </w:rPr>
        <w:t>Nirmoldeep</w:t>
      </w:r>
      <w:proofErr w:type="spellEnd"/>
      <w:r>
        <w:rPr>
          <w:color w:val="373E4D"/>
          <w:sz w:val="24"/>
          <w:szCs w:val="18"/>
          <w:shd w:val="clear" w:color="auto" w:fill="FEFEFE"/>
        </w:rPr>
        <w:t xml:space="preserve"> to</w:t>
      </w:r>
      <w:r w:rsidR="00D9787E">
        <w:rPr>
          <w:color w:val="373E4D"/>
          <w:sz w:val="24"/>
          <w:szCs w:val="18"/>
          <w:shd w:val="clear" w:color="auto" w:fill="FEFEFE"/>
        </w:rPr>
        <w:t xml:space="preserve"> look for certain areas that could be</w:t>
      </w:r>
      <w:r>
        <w:rPr>
          <w:color w:val="373E4D"/>
          <w:sz w:val="24"/>
          <w:szCs w:val="18"/>
          <w:shd w:val="clear" w:color="auto" w:fill="FEFEFE"/>
        </w:rPr>
        <w:t xml:space="preserve"> improve</w:t>
      </w:r>
      <w:r w:rsidR="00D9787E">
        <w:rPr>
          <w:color w:val="373E4D"/>
          <w:sz w:val="24"/>
          <w:szCs w:val="18"/>
          <w:shd w:val="clear" w:color="auto" w:fill="FEFEFE"/>
        </w:rPr>
        <w:t>d or edited</w:t>
      </w:r>
      <w:r>
        <w:rPr>
          <w:color w:val="373E4D"/>
          <w:sz w:val="24"/>
          <w:szCs w:val="18"/>
          <w:shd w:val="clear" w:color="auto" w:fill="FEFEFE"/>
        </w:rPr>
        <w:t xml:space="preserve">. He is willing to help in all areas of the project, as well as any work that is assigned by the project manager. </w:t>
      </w:r>
    </w:p>
    <w:p w14:paraId="08400851" w14:textId="77777777" w:rsidR="005A090E" w:rsidRDefault="005A090E" w:rsidP="00DF68F9"/>
    <w:p w14:paraId="60D9F7E1" w14:textId="77777777" w:rsidR="005A090E" w:rsidRDefault="005A090E" w:rsidP="00DF68F9"/>
    <w:p w14:paraId="2507684E" w14:textId="77777777" w:rsidR="005A090E" w:rsidRDefault="005A090E" w:rsidP="00DF68F9"/>
    <w:p w14:paraId="766FF55F" w14:textId="0E2ED3D3" w:rsidR="00FD3190" w:rsidRDefault="00FD3190" w:rsidP="00FD3190">
      <w:pPr>
        <w:pStyle w:val="Heading1"/>
      </w:pPr>
      <w:bookmarkStart w:id="8" w:name="_Toc440277346"/>
      <w:r>
        <w:lastRenderedPageBreak/>
        <w:t>Sources of Information and Resources</w:t>
      </w:r>
      <w:bookmarkEnd w:id="8"/>
    </w:p>
    <w:p w14:paraId="37B18617" w14:textId="77777777" w:rsidR="00B22A96" w:rsidRDefault="00FD3190" w:rsidP="00FD3190">
      <w:pPr>
        <w:jc w:val="both"/>
      </w:pPr>
      <w:r>
        <w:tab/>
      </w:r>
      <w:r>
        <w:tab/>
      </w:r>
    </w:p>
    <w:p w14:paraId="40253C71" w14:textId="3071E19F" w:rsidR="00FD3190" w:rsidRDefault="00FD3190" w:rsidP="00FD3190">
      <w:pPr>
        <w:jc w:val="both"/>
      </w:pPr>
      <w:r>
        <w:t>In order to develop the application, two pieces of software will be used in concurrence:</w:t>
      </w:r>
    </w:p>
    <w:p w14:paraId="6F8C8980" w14:textId="0A749B01" w:rsidR="00FD3190" w:rsidRDefault="00FD3190" w:rsidP="00FD3190">
      <w:pPr>
        <w:pStyle w:val="ListParagraph"/>
        <w:numPr>
          <w:ilvl w:val="0"/>
          <w:numId w:val="3"/>
        </w:numPr>
        <w:spacing w:after="0" w:line="259" w:lineRule="auto"/>
        <w:jc w:val="both"/>
      </w:pPr>
      <w:r>
        <w:t xml:space="preserve">Android Studio. Android studio is a simple code editor that allows users to develop Android Apps. As we have decided to develop our application on the Android platform due to how common it is, and how quick it is growing, Android Studio is the perfect choice for an application. The Studio offers a smart code editor, code templates, </w:t>
      </w:r>
      <w:proofErr w:type="spellStart"/>
      <w:r>
        <w:t>git</w:t>
      </w:r>
      <w:proofErr w:type="spellEnd"/>
      <w:r>
        <w:t xml:space="preserve"> hub integration for easy backups (Thus helping minimize the risk of data loss) and all manner of virtual device emulation.</w:t>
      </w:r>
    </w:p>
    <w:p w14:paraId="7D83D427" w14:textId="77777777" w:rsidR="00FD3190" w:rsidRDefault="00FD3190" w:rsidP="00FD3190">
      <w:pPr>
        <w:pStyle w:val="ListParagraph"/>
        <w:numPr>
          <w:ilvl w:val="0"/>
          <w:numId w:val="3"/>
        </w:numPr>
        <w:spacing w:after="0" w:line="259" w:lineRule="auto"/>
        <w:jc w:val="both"/>
      </w:pPr>
      <w:r>
        <w:t>Visual Studio 2015. The newest Visual Studio has come released with some Android development tools. Whilst Android Studio will be the main piece of software used, VS2015 will be the backup. We all also have experience working with this piece of software.</w:t>
      </w:r>
    </w:p>
    <w:p w14:paraId="1BE94C42" w14:textId="77777777" w:rsidR="00B22A96" w:rsidRDefault="00B22A96" w:rsidP="00B22A96">
      <w:pPr>
        <w:pStyle w:val="ListParagraph"/>
        <w:spacing w:after="0" w:line="259" w:lineRule="auto"/>
        <w:jc w:val="both"/>
      </w:pPr>
    </w:p>
    <w:p w14:paraId="456EE8A9" w14:textId="5119CE30" w:rsidR="00FD3190" w:rsidRDefault="00FD3190" w:rsidP="00FD3190">
      <w:pPr>
        <w:ind w:firstLine="360"/>
      </w:pPr>
      <w:r>
        <w:t>We will use the Android Software Development Kit with both of the programs mentioned above. We will also make use of Google Calendars to download user calendar information into our application. Whilst we do not need to rely on hardware due to the large amount of available emulators, we will use three different Android-operating hardware devices to test our application outside of the simulated environment.</w:t>
      </w:r>
    </w:p>
    <w:p w14:paraId="32F008D7" w14:textId="77777777" w:rsidR="00FD3190" w:rsidRPr="001D01C7" w:rsidRDefault="00FD3190" w:rsidP="00145FFF"/>
    <w:p w14:paraId="2A9E6288" w14:textId="77777777" w:rsidR="00426F3C" w:rsidRDefault="00426F3C" w:rsidP="00FD3190">
      <w:pPr>
        <w:pStyle w:val="Heading1"/>
      </w:pPr>
    </w:p>
    <w:p w14:paraId="1936D58C" w14:textId="2B46FD38" w:rsidR="00426F3C" w:rsidRDefault="00426F3C" w:rsidP="00FD3190">
      <w:pPr>
        <w:pStyle w:val="Heading1"/>
      </w:pPr>
    </w:p>
    <w:p w14:paraId="67AB230A" w14:textId="070A4C29" w:rsidR="00426F3C" w:rsidRDefault="00426F3C" w:rsidP="00FD3190">
      <w:pPr>
        <w:pStyle w:val="Heading1"/>
      </w:pPr>
    </w:p>
    <w:p w14:paraId="333D0D05" w14:textId="0099DDA6" w:rsidR="00B043CE" w:rsidRDefault="00B043CE" w:rsidP="00426F3C">
      <w:pPr>
        <w:rPr>
          <w:rFonts w:asciiTheme="majorHAnsi" w:eastAsiaTheme="majorEastAsia" w:hAnsiTheme="majorHAnsi" w:cstheme="majorBidi"/>
          <w:b/>
          <w:bCs/>
          <w:color w:val="228AA1" w:themeColor="accent1" w:themeShade="BF"/>
          <w:sz w:val="28"/>
          <w:szCs w:val="28"/>
        </w:rPr>
      </w:pPr>
    </w:p>
    <w:p w14:paraId="46DB585A" w14:textId="30F24A20" w:rsidR="00B80C07" w:rsidRDefault="00B80C07" w:rsidP="00170888">
      <w:pPr>
        <w:pStyle w:val="Heading1"/>
      </w:pPr>
    </w:p>
    <w:p w14:paraId="67D95A39" w14:textId="7DB90643" w:rsidR="00B80C07" w:rsidRDefault="00B80C07" w:rsidP="00B80C07"/>
    <w:p w14:paraId="18671B45" w14:textId="4BEC8245" w:rsidR="00B80C07" w:rsidRPr="00B80C07" w:rsidRDefault="00B80C07" w:rsidP="00B80C07"/>
    <w:p w14:paraId="351B072C" w14:textId="0672F85C" w:rsidR="00170888" w:rsidRDefault="00170888" w:rsidP="00170888">
      <w:pPr>
        <w:pStyle w:val="Heading1"/>
      </w:pPr>
      <w:bookmarkStart w:id="9" w:name="_Toc440277347"/>
      <w:r>
        <w:lastRenderedPageBreak/>
        <w:t>Risk Assessment</w:t>
      </w:r>
      <w:bookmarkEnd w:id="9"/>
    </w:p>
    <w:p w14:paraId="773CDCDC" w14:textId="74F1EDB6" w:rsidR="00170888" w:rsidRPr="00170888" w:rsidRDefault="00170888" w:rsidP="00170888">
      <w:r>
        <w:t>(See Appendix A)</w:t>
      </w:r>
    </w:p>
    <w:p w14:paraId="72B3FB74" w14:textId="77777777" w:rsidR="00B043CE" w:rsidRDefault="00B043CE" w:rsidP="00426F3C"/>
    <w:p w14:paraId="7DC280A1" w14:textId="0A9251A6" w:rsidR="00B043CE" w:rsidRDefault="00B043CE" w:rsidP="00426F3C"/>
    <w:p w14:paraId="29CDAB7B" w14:textId="27090BF4" w:rsidR="00B043CE" w:rsidRDefault="00B043CE" w:rsidP="00426F3C"/>
    <w:p w14:paraId="5238656D" w14:textId="77C19AF7" w:rsidR="00B043CE" w:rsidRDefault="00B043CE" w:rsidP="00426F3C"/>
    <w:p w14:paraId="5897D4F9" w14:textId="2A0E91F6" w:rsidR="00B043CE" w:rsidRDefault="00B043CE" w:rsidP="00426F3C"/>
    <w:p w14:paraId="53D22E25" w14:textId="38650FA0" w:rsidR="00B043CE" w:rsidRDefault="00B043CE" w:rsidP="00426F3C"/>
    <w:p w14:paraId="41412B8A" w14:textId="4EE5AAA2" w:rsidR="00B043CE" w:rsidRDefault="00B043CE" w:rsidP="00426F3C"/>
    <w:p w14:paraId="7C302EC3" w14:textId="10C5AA10" w:rsidR="00B043CE" w:rsidRDefault="00B043CE" w:rsidP="00426F3C"/>
    <w:p w14:paraId="5F7EE2AD" w14:textId="489CA4CF" w:rsidR="00B043CE" w:rsidRDefault="00B043CE" w:rsidP="00426F3C"/>
    <w:p w14:paraId="21CB0029" w14:textId="5DE8015C" w:rsidR="00B043CE" w:rsidRDefault="00B043CE" w:rsidP="00426F3C"/>
    <w:p w14:paraId="03D1DB4C" w14:textId="77777777" w:rsidR="00B043CE" w:rsidRDefault="00B043CE" w:rsidP="00426F3C"/>
    <w:p w14:paraId="24D6A124" w14:textId="5B2B3B4F" w:rsidR="00B043CE" w:rsidRDefault="00B043CE" w:rsidP="00426F3C"/>
    <w:p w14:paraId="6E1D0E73" w14:textId="77777777" w:rsidR="00B22A96" w:rsidRDefault="00B22A96" w:rsidP="00426F3C"/>
    <w:p w14:paraId="6BC056EC" w14:textId="77777777" w:rsidR="00B22A96" w:rsidRDefault="00B22A96" w:rsidP="00426F3C"/>
    <w:p w14:paraId="4CD39365" w14:textId="03445A96" w:rsidR="00B22A96" w:rsidRDefault="00B22A96" w:rsidP="00426F3C"/>
    <w:p w14:paraId="6BCA66AD" w14:textId="22E98408" w:rsidR="00B22A96" w:rsidRDefault="00B22A96" w:rsidP="00426F3C"/>
    <w:p w14:paraId="4ED1E4A5" w14:textId="30AC9019" w:rsidR="00B22A96" w:rsidRDefault="00B22A96" w:rsidP="00426F3C"/>
    <w:p w14:paraId="653D7A10" w14:textId="77777777" w:rsidR="00B22A96" w:rsidRDefault="00B22A96" w:rsidP="00426F3C"/>
    <w:p w14:paraId="028095C7" w14:textId="77777777" w:rsidR="00B22A96" w:rsidRDefault="00B22A96" w:rsidP="00426F3C"/>
    <w:p w14:paraId="19FE9E3B" w14:textId="77777777" w:rsidR="00B22A96" w:rsidRDefault="00B22A96" w:rsidP="00426F3C"/>
    <w:p w14:paraId="4B815AD5" w14:textId="31F0B3F7" w:rsidR="008B15DC" w:rsidRDefault="008B15DC" w:rsidP="00B22A96">
      <w:pPr>
        <w:pStyle w:val="Heading1"/>
        <w:rPr>
          <w:rFonts w:asciiTheme="minorHAnsi" w:eastAsiaTheme="minorEastAsia" w:hAnsiTheme="minorHAnsi" w:cstheme="minorBidi"/>
          <w:b w:val="0"/>
          <w:bCs w:val="0"/>
          <w:color w:val="auto"/>
          <w:sz w:val="22"/>
          <w:szCs w:val="22"/>
        </w:rPr>
      </w:pPr>
    </w:p>
    <w:p w14:paraId="3C8682FB" w14:textId="1429F7F6" w:rsidR="008B15DC" w:rsidRPr="008B15DC" w:rsidRDefault="008B15DC" w:rsidP="008B15DC"/>
    <w:p w14:paraId="52BD5EFD" w14:textId="7013B4B7" w:rsidR="00B56E2E" w:rsidRDefault="00B56E2E" w:rsidP="00B56E2E">
      <w:pPr>
        <w:pStyle w:val="Heading1"/>
      </w:pPr>
      <w:bookmarkStart w:id="10" w:name="_Toc440277348"/>
      <w:r>
        <w:lastRenderedPageBreak/>
        <w:t>Professional, Legal, Social and Ethical issues</w:t>
      </w:r>
      <w:bookmarkEnd w:id="10"/>
    </w:p>
    <w:p w14:paraId="166B6D5B" w14:textId="77777777" w:rsidR="002D7F7E" w:rsidRPr="002D7F7E" w:rsidRDefault="002D7F7E" w:rsidP="002D7F7E"/>
    <w:p w14:paraId="632FA0D2" w14:textId="77777777" w:rsidR="002D7F7E" w:rsidRDefault="002D7F7E" w:rsidP="002D7F7E">
      <w:pPr>
        <w:pStyle w:val="Body"/>
        <w:rPr>
          <w:b/>
        </w:rPr>
      </w:pPr>
      <w:r w:rsidRPr="002D7F7E">
        <w:rPr>
          <w:b/>
        </w:rPr>
        <w:t>Professional</w:t>
      </w:r>
    </w:p>
    <w:p w14:paraId="4D4E7631" w14:textId="77777777" w:rsidR="002D7F7E" w:rsidRPr="002D7F7E" w:rsidRDefault="002D7F7E" w:rsidP="002D7F7E">
      <w:pPr>
        <w:pStyle w:val="Body"/>
        <w:rPr>
          <w:b/>
        </w:rPr>
      </w:pPr>
    </w:p>
    <w:p w14:paraId="35397739" w14:textId="188A74FB" w:rsidR="002D7F7E" w:rsidRDefault="002D7F7E" w:rsidP="002D7F7E">
      <w:pPr>
        <w:pStyle w:val="Body"/>
        <w:numPr>
          <w:ilvl w:val="0"/>
          <w:numId w:val="9"/>
        </w:numPr>
      </w:pPr>
      <w:r>
        <w:t>All work that does not belong to the group must be referen</w:t>
      </w:r>
      <w:r>
        <w:t xml:space="preserve">ced and must not be claimed as </w:t>
      </w:r>
      <w:r>
        <w:t>ours. (Any code that has been used must be referenced to the correct author)</w:t>
      </w:r>
    </w:p>
    <w:p w14:paraId="789FA4DD" w14:textId="77777777" w:rsidR="002D7F7E" w:rsidRDefault="002D7F7E" w:rsidP="002D7F7E">
      <w:pPr>
        <w:pStyle w:val="Body"/>
        <w:numPr>
          <w:ilvl w:val="0"/>
          <w:numId w:val="9"/>
        </w:numPr>
      </w:pPr>
      <w:r>
        <w:t xml:space="preserve">Application must not injure others (physically or psychologically, their property or reputation. </w:t>
      </w:r>
    </w:p>
    <w:p w14:paraId="1F84A65A" w14:textId="77777777" w:rsidR="002D7F7E" w:rsidRDefault="002D7F7E" w:rsidP="002D7F7E">
      <w:pPr>
        <w:pStyle w:val="Body"/>
        <w:numPr>
          <w:ilvl w:val="0"/>
          <w:numId w:val="9"/>
        </w:numPr>
      </w:pPr>
      <w:r>
        <w:t>Carry out professional duties with due care and must not use authority for any own personal gain.</w:t>
      </w:r>
    </w:p>
    <w:p w14:paraId="3EEE8C1C" w14:textId="77777777" w:rsidR="002D7F7E" w:rsidRDefault="002D7F7E" w:rsidP="002D7F7E">
      <w:pPr>
        <w:pStyle w:val="Body"/>
      </w:pPr>
      <w:r>
        <w:tab/>
      </w:r>
    </w:p>
    <w:p w14:paraId="6081D79A" w14:textId="77777777" w:rsidR="002D7F7E" w:rsidRPr="002D7F7E" w:rsidRDefault="002D7F7E" w:rsidP="002D7F7E">
      <w:pPr>
        <w:pStyle w:val="Body"/>
        <w:rPr>
          <w:b/>
        </w:rPr>
      </w:pPr>
      <w:r w:rsidRPr="002D7F7E">
        <w:rPr>
          <w:b/>
        </w:rPr>
        <w:t>Legal</w:t>
      </w:r>
    </w:p>
    <w:p w14:paraId="70390915" w14:textId="77777777" w:rsidR="002D7F7E" w:rsidRDefault="002D7F7E" w:rsidP="002D7F7E">
      <w:pPr>
        <w:pStyle w:val="Body"/>
      </w:pPr>
    </w:p>
    <w:p w14:paraId="571E582C" w14:textId="77777777" w:rsidR="002D7F7E" w:rsidRDefault="002D7F7E" w:rsidP="002D7F7E">
      <w:pPr>
        <w:pStyle w:val="Body"/>
        <w:numPr>
          <w:ilvl w:val="0"/>
          <w:numId w:val="9"/>
        </w:numPr>
      </w:pPr>
      <w:r>
        <w:t>Must not breach any data protection laws</w:t>
      </w:r>
    </w:p>
    <w:p w14:paraId="42297F67" w14:textId="30DDE61B" w:rsidR="002D7F7E" w:rsidRDefault="002D7F7E" w:rsidP="002D7F7E">
      <w:pPr>
        <w:pStyle w:val="Body"/>
        <w:numPr>
          <w:ilvl w:val="1"/>
          <w:numId w:val="9"/>
        </w:numPr>
      </w:pPr>
      <w:r>
        <w:t xml:space="preserve">Must ask permission before sharing other </w:t>
      </w:r>
      <w:r w:rsidR="0050100F">
        <w:t>member’s</w:t>
      </w:r>
      <w:r>
        <w:t xml:space="preserve"> timetables</w:t>
      </w:r>
    </w:p>
    <w:p w14:paraId="4D097014" w14:textId="77777777" w:rsidR="002D7F7E" w:rsidRDefault="002D7F7E" w:rsidP="002D7F7E">
      <w:pPr>
        <w:pStyle w:val="Body"/>
        <w:numPr>
          <w:ilvl w:val="1"/>
          <w:numId w:val="9"/>
        </w:numPr>
      </w:pPr>
      <w:r>
        <w:t>Must not require any app permissions that it doesn't need i.e. access to device information, text messages or call history.</w:t>
      </w:r>
    </w:p>
    <w:p w14:paraId="7E1D8B0D" w14:textId="77777777" w:rsidR="002D7F7E" w:rsidRDefault="002D7F7E" w:rsidP="002D7F7E">
      <w:pPr>
        <w:pStyle w:val="Body"/>
        <w:numPr>
          <w:ilvl w:val="0"/>
          <w:numId w:val="10"/>
        </w:numPr>
      </w:pPr>
      <w:r>
        <w:t xml:space="preserve">Must only access the private data (i.e. timetables, personal data, images) when necessary </w:t>
      </w:r>
    </w:p>
    <w:p w14:paraId="4E6C5F1E" w14:textId="77777777" w:rsidR="002D7F7E" w:rsidRDefault="002D7F7E" w:rsidP="002D7F7E">
      <w:pPr>
        <w:pStyle w:val="Body"/>
      </w:pPr>
      <w:r>
        <w:tab/>
      </w:r>
    </w:p>
    <w:p w14:paraId="2E89E33B" w14:textId="77777777" w:rsidR="002D7F7E" w:rsidRDefault="002D7F7E" w:rsidP="002D7F7E">
      <w:pPr>
        <w:pStyle w:val="Body"/>
        <w:rPr>
          <w:b/>
        </w:rPr>
      </w:pPr>
      <w:r w:rsidRPr="002D7F7E">
        <w:rPr>
          <w:b/>
        </w:rPr>
        <w:t>Social</w:t>
      </w:r>
    </w:p>
    <w:p w14:paraId="12B677A9" w14:textId="77777777" w:rsidR="002D7F7E" w:rsidRPr="002D7F7E" w:rsidRDefault="002D7F7E" w:rsidP="002D7F7E">
      <w:pPr>
        <w:pStyle w:val="Body"/>
        <w:rPr>
          <w:b/>
        </w:rPr>
      </w:pPr>
    </w:p>
    <w:p w14:paraId="7ADF2665" w14:textId="77777777" w:rsidR="002D7F7E" w:rsidRDefault="002D7F7E" w:rsidP="002D7F7E">
      <w:pPr>
        <w:pStyle w:val="Body"/>
        <w:numPr>
          <w:ilvl w:val="0"/>
          <w:numId w:val="12"/>
        </w:numPr>
      </w:pPr>
      <w:r>
        <w:t>Must be able to set some events private so that the user has control over what the third party sees.</w:t>
      </w:r>
    </w:p>
    <w:p w14:paraId="5DD0FA55" w14:textId="77777777" w:rsidR="002D7F7E" w:rsidRDefault="002D7F7E" w:rsidP="002D7F7E">
      <w:pPr>
        <w:pStyle w:val="Body"/>
      </w:pPr>
    </w:p>
    <w:p w14:paraId="352082A5" w14:textId="77777777" w:rsidR="002D7F7E" w:rsidRDefault="002D7F7E" w:rsidP="002D7F7E">
      <w:pPr>
        <w:pStyle w:val="Body"/>
        <w:rPr>
          <w:b/>
        </w:rPr>
      </w:pPr>
      <w:r w:rsidRPr="002D7F7E">
        <w:rPr>
          <w:b/>
        </w:rPr>
        <w:t>Ethical</w:t>
      </w:r>
    </w:p>
    <w:p w14:paraId="7D1943E4" w14:textId="77777777" w:rsidR="002D7F7E" w:rsidRPr="002D7F7E" w:rsidRDefault="002D7F7E" w:rsidP="002D7F7E">
      <w:pPr>
        <w:pStyle w:val="Body"/>
        <w:rPr>
          <w:b/>
        </w:rPr>
      </w:pPr>
    </w:p>
    <w:p w14:paraId="3B40BFC5" w14:textId="14097DB0" w:rsidR="002D7F7E" w:rsidRDefault="002D7F7E" w:rsidP="002D7F7E">
      <w:pPr>
        <w:pStyle w:val="Body"/>
        <w:numPr>
          <w:ilvl w:val="0"/>
          <w:numId w:val="11"/>
        </w:numPr>
      </w:pPr>
      <w:r>
        <w:t xml:space="preserve">All professional activity must be carried out in a way so that there is no discrimination on the grounds of gender, sexual orientation, nationality, </w:t>
      </w:r>
      <w:proofErr w:type="spellStart"/>
      <w:r w:rsidR="00A45FED">
        <w:t>colour</w:t>
      </w:r>
      <w:proofErr w:type="spellEnd"/>
      <w:r>
        <w:t>, religion, ethnicity, marital status, age, disability or any other condition or requirement.</w:t>
      </w:r>
    </w:p>
    <w:p w14:paraId="3E09BB83" w14:textId="77777777" w:rsidR="002D7F7E" w:rsidRDefault="002D7F7E" w:rsidP="002D7F7E">
      <w:pPr>
        <w:pStyle w:val="Body"/>
        <w:numPr>
          <w:ilvl w:val="0"/>
          <w:numId w:val="11"/>
        </w:numPr>
      </w:pPr>
      <w:r>
        <w:t>Promote equal rights and equal access in the work.</w:t>
      </w:r>
    </w:p>
    <w:p w14:paraId="58512FA0" w14:textId="77777777" w:rsidR="00DE5C23" w:rsidRDefault="00DE5C23" w:rsidP="00B22A96">
      <w:pPr>
        <w:pStyle w:val="Heading1"/>
      </w:pPr>
    </w:p>
    <w:p w14:paraId="3D9CF2E1" w14:textId="77777777" w:rsidR="00DE5C23" w:rsidRDefault="00DE5C23" w:rsidP="00DE5C23"/>
    <w:p w14:paraId="491E7A4E" w14:textId="77777777" w:rsidR="00DE5C23" w:rsidRDefault="00DE5C23" w:rsidP="00DE5C23"/>
    <w:p w14:paraId="3146D0A3" w14:textId="77777777" w:rsidR="00DE5C23" w:rsidRPr="00DE5C23" w:rsidRDefault="00DE5C23" w:rsidP="00DE5C23"/>
    <w:p w14:paraId="064626A2" w14:textId="0243F5BC" w:rsidR="00B22A96" w:rsidRDefault="00B22A96" w:rsidP="009B2413">
      <w:pPr>
        <w:pStyle w:val="Heading1"/>
      </w:pPr>
      <w:bookmarkStart w:id="11" w:name="_Toc440277349"/>
      <w:r>
        <w:lastRenderedPageBreak/>
        <w:t>Project Plan, Milestones and Timescale</w:t>
      </w:r>
      <w:bookmarkEnd w:id="11"/>
    </w:p>
    <w:p w14:paraId="501154D4" w14:textId="6EBA75BE" w:rsidR="009B2413" w:rsidRDefault="009B2413" w:rsidP="00426F3C">
      <w:r>
        <w:t>(See Appendix B)</w:t>
      </w:r>
    </w:p>
    <w:p w14:paraId="601F3BFE" w14:textId="3C1F8B35" w:rsidR="00B22A96" w:rsidRDefault="00B22A96" w:rsidP="00426F3C"/>
    <w:p w14:paraId="294D6C12" w14:textId="2B15AAE7" w:rsidR="00B22A96" w:rsidRDefault="00B22A96" w:rsidP="00426F3C"/>
    <w:p w14:paraId="1A37BE7D" w14:textId="77777777" w:rsidR="00B22A96" w:rsidRDefault="00B22A96" w:rsidP="00426F3C"/>
    <w:p w14:paraId="679393FB" w14:textId="77777777" w:rsidR="00B22A96" w:rsidRDefault="00B22A96" w:rsidP="00426F3C"/>
    <w:p w14:paraId="23A0E478" w14:textId="77777777" w:rsidR="00B22A96" w:rsidRDefault="00B22A96" w:rsidP="00426F3C"/>
    <w:p w14:paraId="6E6992BA" w14:textId="77777777" w:rsidR="00B22A96" w:rsidRDefault="00B22A96" w:rsidP="00426F3C"/>
    <w:p w14:paraId="632EE02E" w14:textId="77777777" w:rsidR="00B22A96" w:rsidRDefault="00B22A96" w:rsidP="00426F3C"/>
    <w:p w14:paraId="185B333C" w14:textId="77777777" w:rsidR="00B22A96" w:rsidRDefault="00B22A96" w:rsidP="00426F3C"/>
    <w:p w14:paraId="7DC93532" w14:textId="77777777" w:rsidR="00B22A96" w:rsidRDefault="00B22A96" w:rsidP="00426F3C"/>
    <w:p w14:paraId="2B0ACC68" w14:textId="77777777" w:rsidR="00B22A96" w:rsidRDefault="00B22A96" w:rsidP="00426F3C"/>
    <w:p w14:paraId="58507464" w14:textId="77777777" w:rsidR="00B22A96" w:rsidRDefault="00B22A96" w:rsidP="00426F3C"/>
    <w:p w14:paraId="218E0C87" w14:textId="77777777" w:rsidR="00B22A96" w:rsidRDefault="00B22A96" w:rsidP="00426F3C"/>
    <w:p w14:paraId="6183559B" w14:textId="77777777" w:rsidR="00B22A96" w:rsidRDefault="00B22A96" w:rsidP="00426F3C"/>
    <w:p w14:paraId="06780EDA" w14:textId="77777777" w:rsidR="00B22A96" w:rsidRDefault="00B22A96" w:rsidP="00426F3C"/>
    <w:p w14:paraId="46DE781E" w14:textId="77777777" w:rsidR="00B22A96" w:rsidRDefault="00B22A96" w:rsidP="00426F3C"/>
    <w:p w14:paraId="5FB2F635" w14:textId="77777777" w:rsidR="00B22A96" w:rsidRDefault="00B22A96" w:rsidP="00426F3C"/>
    <w:p w14:paraId="46872AA7" w14:textId="77777777" w:rsidR="00B22A96" w:rsidRDefault="00B22A96" w:rsidP="00426F3C"/>
    <w:p w14:paraId="74A0DE51" w14:textId="77777777" w:rsidR="006A63B0" w:rsidRDefault="006A63B0" w:rsidP="006A63B0">
      <w:pPr>
        <w:pStyle w:val="Heading1"/>
      </w:pPr>
      <w:bookmarkStart w:id="12" w:name="_Toc440277350"/>
      <w:r>
        <w:t>References</w:t>
      </w:r>
      <w:bookmarkEnd w:id="12"/>
    </w:p>
    <w:p w14:paraId="4A7C116C" w14:textId="77777777" w:rsidR="00B22A96" w:rsidRDefault="00B22A96" w:rsidP="00426F3C"/>
    <w:p w14:paraId="71BD49B1" w14:textId="386F0523" w:rsidR="003B5282" w:rsidRDefault="003B5282" w:rsidP="00426F3C">
      <w:r w:rsidRPr="00E3198C">
        <w:rPr>
          <w:vertAlign w:val="subscript"/>
        </w:rPr>
        <w:t>Reference 1:</w:t>
      </w:r>
      <w:r>
        <w:rPr>
          <w:vertAlign w:val="superscript"/>
        </w:rPr>
        <w:t xml:space="preserve"> </w:t>
      </w:r>
      <w:r w:rsidRPr="003B5282">
        <w:t>http://techcrunch.com/2015/08/20/peak-android/#.od0s8ma:DG2b</w:t>
      </w:r>
    </w:p>
    <w:p w14:paraId="14B54463" w14:textId="77777777" w:rsidR="00B22A96" w:rsidRDefault="00B22A96" w:rsidP="00426F3C"/>
    <w:p w14:paraId="090D4FE0" w14:textId="77777777" w:rsidR="00B22A96" w:rsidRDefault="00B22A96" w:rsidP="00426F3C"/>
    <w:p w14:paraId="5EBE09E8" w14:textId="77777777" w:rsidR="00B22A96" w:rsidRDefault="00B22A96" w:rsidP="00426F3C"/>
    <w:p w14:paraId="4AE0650C" w14:textId="3633A42A" w:rsidR="00FD3190" w:rsidRDefault="00B043CE" w:rsidP="00FD3190">
      <w:pPr>
        <w:pStyle w:val="Heading1"/>
      </w:pPr>
      <w:bookmarkStart w:id="13" w:name="_Toc440277351"/>
      <w:r>
        <w:lastRenderedPageBreak/>
        <w:t>Appendix A</w:t>
      </w:r>
      <w:bookmarkEnd w:id="13"/>
    </w:p>
    <w:tbl>
      <w:tblPr>
        <w:tblStyle w:val="PlainTable1"/>
        <w:tblW w:w="10201" w:type="dxa"/>
        <w:tblLayout w:type="fixed"/>
        <w:tblLook w:val="04A0" w:firstRow="1" w:lastRow="0" w:firstColumn="1" w:lastColumn="0" w:noHBand="0" w:noVBand="1"/>
      </w:tblPr>
      <w:tblGrid>
        <w:gridCol w:w="882"/>
        <w:gridCol w:w="1637"/>
        <w:gridCol w:w="756"/>
        <w:gridCol w:w="831"/>
        <w:gridCol w:w="1019"/>
        <w:gridCol w:w="1391"/>
        <w:gridCol w:w="1579"/>
        <w:gridCol w:w="2106"/>
      </w:tblGrid>
      <w:tr w:rsidR="00976699" w14:paraId="1472AC49" w14:textId="77777777" w:rsidTr="00976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1D916C68" w14:textId="77777777" w:rsidR="00FD3190" w:rsidRDefault="00FD3190" w:rsidP="00E5784B">
            <w:r>
              <w:t>Risk ID</w:t>
            </w:r>
          </w:p>
        </w:tc>
        <w:tc>
          <w:tcPr>
            <w:tcW w:w="1637" w:type="dxa"/>
          </w:tcPr>
          <w:p w14:paraId="6EF88C99"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1"/>
              </w:rPr>
              <w:t>Risk Name and Impact Area</w:t>
            </w:r>
          </w:p>
        </w:tc>
        <w:tc>
          <w:tcPr>
            <w:tcW w:w="756" w:type="dxa"/>
          </w:tcPr>
          <w:p w14:paraId="5036B9F9"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0"/>
              </w:rPr>
              <w:t xml:space="preserve">Risk score </w:t>
            </w:r>
            <w:r w:rsidRPr="00976699">
              <w:rPr>
                <w:sz w:val="20"/>
                <w:vertAlign w:val="superscript"/>
              </w:rPr>
              <w:t>(1 low, 4 high)</w:t>
            </w:r>
          </w:p>
        </w:tc>
        <w:tc>
          <w:tcPr>
            <w:tcW w:w="831" w:type="dxa"/>
          </w:tcPr>
          <w:p w14:paraId="5E8970FA"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16"/>
              </w:rPr>
              <w:t>Risk Impact</w:t>
            </w:r>
          </w:p>
        </w:tc>
        <w:tc>
          <w:tcPr>
            <w:tcW w:w="1019" w:type="dxa"/>
          </w:tcPr>
          <w:p w14:paraId="59C019C2"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t>Probability of risk event</w:t>
            </w:r>
          </w:p>
        </w:tc>
        <w:tc>
          <w:tcPr>
            <w:tcW w:w="1391" w:type="dxa"/>
          </w:tcPr>
          <w:p w14:paraId="39A919BE"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0"/>
              </w:rPr>
              <w:t>Description</w:t>
            </w:r>
          </w:p>
        </w:tc>
        <w:tc>
          <w:tcPr>
            <w:tcW w:w="1579" w:type="dxa"/>
          </w:tcPr>
          <w:p w14:paraId="274D67F0"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0"/>
              </w:rPr>
              <w:t>Response</w:t>
            </w:r>
          </w:p>
        </w:tc>
        <w:tc>
          <w:tcPr>
            <w:tcW w:w="2106" w:type="dxa"/>
          </w:tcPr>
          <w:p w14:paraId="5F993AD3"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0"/>
              </w:rPr>
              <w:t>Triggers</w:t>
            </w:r>
          </w:p>
        </w:tc>
      </w:tr>
      <w:tr w:rsidR="00976699" w14:paraId="2E01968F"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0E483B1F" w14:textId="77777777" w:rsidR="00FD3190" w:rsidRDefault="00FD3190" w:rsidP="00E5784B">
            <w:r>
              <w:t>1</w:t>
            </w:r>
          </w:p>
        </w:tc>
        <w:tc>
          <w:tcPr>
            <w:tcW w:w="1637" w:type="dxa"/>
          </w:tcPr>
          <w:p w14:paraId="0410DC7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Scheduling problems</w:t>
            </w:r>
          </w:p>
        </w:tc>
        <w:tc>
          <w:tcPr>
            <w:tcW w:w="756" w:type="dxa"/>
          </w:tcPr>
          <w:p w14:paraId="15E7AB8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1</w:t>
            </w:r>
          </w:p>
        </w:tc>
        <w:tc>
          <w:tcPr>
            <w:tcW w:w="831" w:type="dxa"/>
          </w:tcPr>
          <w:p w14:paraId="73AB7CF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019" w:type="dxa"/>
          </w:tcPr>
          <w:p w14:paraId="14E6927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391" w:type="dxa"/>
          </w:tcPr>
          <w:p w14:paraId="6C8D744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Problems can arise when trying to schedule meetings.</w:t>
            </w:r>
          </w:p>
        </w:tc>
        <w:tc>
          <w:tcPr>
            <w:tcW w:w="1579" w:type="dxa"/>
          </w:tcPr>
          <w:p w14:paraId="09B2EFF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Re-arrange meetings to fit schedules. If not possible, communicate via other means.</w:t>
            </w:r>
          </w:p>
        </w:tc>
        <w:tc>
          <w:tcPr>
            <w:tcW w:w="2106" w:type="dxa"/>
          </w:tcPr>
          <w:p w14:paraId="30AB6E61"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having busy schedules</w:t>
            </w:r>
          </w:p>
          <w:p w14:paraId="3BB64ED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having irregular schedules</w:t>
            </w:r>
          </w:p>
          <w:p w14:paraId="5BFA57A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-Incorrect planning of meetings</w:t>
            </w:r>
          </w:p>
        </w:tc>
      </w:tr>
      <w:tr w:rsidR="00976699" w14:paraId="3F95A124"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0DF9AD37" w14:textId="77777777" w:rsidR="00FD3190" w:rsidRDefault="00FD3190" w:rsidP="00E5784B">
            <w:r>
              <w:t>2</w:t>
            </w:r>
          </w:p>
        </w:tc>
        <w:tc>
          <w:tcPr>
            <w:tcW w:w="1637" w:type="dxa"/>
          </w:tcPr>
          <w:p w14:paraId="3E76D279"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work together</w:t>
            </w:r>
          </w:p>
        </w:tc>
        <w:tc>
          <w:tcPr>
            <w:tcW w:w="756" w:type="dxa"/>
          </w:tcPr>
          <w:p w14:paraId="6F754E5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024B260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17FF1D9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391" w:type="dxa"/>
          </w:tcPr>
          <w:p w14:paraId="311EAFB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work together and a hostile group atmosphere.</w:t>
            </w:r>
          </w:p>
        </w:tc>
        <w:tc>
          <w:tcPr>
            <w:tcW w:w="1579" w:type="dxa"/>
          </w:tcPr>
          <w:p w14:paraId="01475D51"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Try to address any issues someone might have with other group members.</w:t>
            </w:r>
          </w:p>
        </w:tc>
        <w:tc>
          <w:tcPr>
            <w:tcW w:w="2106" w:type="dxa"/>
          </w:tcPr>
          <w:p w14:paraId="29D3A67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members disliking each other</w:t>
            </w:r>
          </w:p>
          <w:p w14:paraId="37A7273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members feeling they are doing more than others</w:t>
            </w:r>
          </w:p>
          <w:p w14:paraId="22981620"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p>
        </w:tc>
      </w:tr>
      <w:tr w:rsidR="00976699" w14:paraId="5B9D8487"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6A53C1E9" w14:textId="77777777" w:rsidR="00FD3190" w:rsidRDefault="00FD3190" w:rsidP="00E5784B">
            <w:r>
              <w:t>2</w:t>
            </w:r>
          </w:p>
        </w:tc>
        <w:tc>
          <w:tcPr>
            <w:tcW w:w="1637" w:type="dxa"/>
          </w:tcPr>
          <w:p w14:paraId="2A42EDB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Lack of Communication</w:t>
            </w:r>
          </w:p>
        </w:tc>
        <w:tc>
          <w:tcPr>
            <w:tcW w:w="756" w:type="dxa"/>
          </w:tcPr>
          <w:p w14:paraId="64A5AEA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2</w:t>
            </w:r>
          </w:p>
        </w:tc>
        <w:tc>
          <w:tcPr>
            <w:tcW w:w="831" w:type="dxa"/>
          </w:tcPr>
          <w:p w14:paraId="43298F6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2C6F941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4F906A1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not communicating enough with others.</w:t>
            </w:r>
          </w:p>
        </w:tc>
        <w:tc>
          <w:tcPr>
            <w:tcW w:w="1579" w:type="dxa"/>
          </w:tcPr>
          <w:p w14:paraId="72425E8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Arrange more meetings and seek alternate means of communication.</w:t>
            </w:r>
          </w:p>
        </w:tc>
        <w:tc>
          <w:tcPr>
            <w:tcW w:w="2106" w:type="dxa"/>
          </w:tcPr>
          <w:p w14:paraId="7732268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not attending meetings</w:t>
            </w:r>
          </w:p>
          <w:p w14:paraId="59FD0B0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not having internet access or other member phone numbers</w:t>
            </w:r>
          </w:p>
        </w:tc>
      </w:tr>
      <w:tr w:rsidR="00976699" w14:paraId="5BF2BEF2"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44F21F96" w14:textId="77777777" w:rsidR="00FD3190" w:rsidRDefault="00FD3190" w:rsidP="00E5784B">
            <w:r>
              <w:t>3</w:t>
            </w:r>
          </w:p>
        </w:tc>
        <w:tc>
          <w:tcPr>
            <w:tcW w:w="1637" w:type="dxa"/>
          </w:tcPr>
          <w:p w14:paraId="17B2909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Bad time management</w:t>
            </w:r>
          </w:p>
        </w:tc>
        <w:tc>
          <w:tcPr>
            <w:tcW w:w="756" w:type="dxa"/>
          </w:tcPr>
          <w:p w14:paraId="3861B531"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1770E575"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019" w:type="dxa"/>
          </w:tcPr>
          <w:p w14:paraId="611F6602"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0C9956E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use time correctly and wasting time.</w:t>
            </w:r>
          </w:p>
        </w:tc>
        <w:tc>
          <w:tcPr>
            <w:tcW w:w="1579" w:type="dxa"/>
          </w:tcPr>
          <w:p w14:paraId="71A6F51D"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Revise schedules and make sure team members are motivated.</w:t>
            </w:r>
          </w:p>
        </w:tc>
        <w:tc>
          <w:tcPr>
            <w:tcW w:w="2106" w:type="dxa"/>
          </w:tcPr>
          <w:p w14:paraId="2D1651A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members not being motivated to do the work</w:t>
            </w:r>
          </w:p>
          <w:p w14:paraId="4C470760"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-Discussing irrelevant things in meetings</w:t>
            </w:r>
          </w:p>
        </w:tc>
      </w:tr>
      <w:tr w:rsidR="00976699" w14:paraId="57DFB5E6"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0A943849" w14:textId="77777777" w:rsidR="00FD3190" w:rsidRDefault="00FD3190" w:rsidP="00E5784B">
            <w:r>
              <w:t>4</w:t>
            </w:r>
          </w:p>
        </w:tc>
        <w:tc>
          <w:tcPr>
            <w:tcW w:w="1637" w:type="dxa"/>
          </w:tcPr>
          <w:p w14:paraId="7340115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Short term inability to attend meetings</w:t>
            </w:r>
          </w:p>
        </w:tc>
        <w:tc>
          <w:tcPr>
            <w:tcW w:w="756" w:type="dxa"/>
          </w:tcPr>
          <w:p w14:paraId="7BE6727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1</w:t>
            </w:r>
          </w:p>
        </w:tc>
        <w:tc>
          <w:tcPr>
            <w:tcW w:w="831" w:type="dxa"/>
          </w:tcPr>
          <w:p w14:paraId="52C18E0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019" w:type="dxa"/>
          </w:tcPr>
          <w:p w14:paraId="6671895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391" w:type="dxa"/>
          </w:tcPr>
          <w:p w14:paraId="2CADB0C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Inability to attend a single meeting.</w:t>
            </w:r>
          </w:p>
        </w:tc>
        <w:tc>
          <w:tcPr>
            <w:tcW w:w="1579" w:type="dxa"/>
          </w:tcPr>
          <w:p w14:paraId="1E64BA8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team member gets meeting minutes and is clued in.</w:t>
            </w:r>
          </w:p>
        </w:tc>
        <w:tc>
          <w:tcPr>
            <w:tcW w:w="2106" w:type="dxa"/>
          </w:tcPr>
          <w:p w14:paraId="1953E7BE"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-Short term illness</w:t>
            </w:r>
          </w:p>
          <w:p w14:paraId="42EE27A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-Travel problem</w:t>
            </w:r>
          </w:p>
          <w:p w14:paraId="45753F3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 xml:space="preserve">-Laziness </w:t>
            </w:r>
          </w:p>
          <w:p w14:paraId="3E07D8C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-Bad scheduling</w:t>
            </w:r>
          </w:p>
          <w:p w14:paraId="4E135CE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p>
        </w:tc>
      </w:tr>
      <w:tr w:rsidR="00976699" w14:paraId="79B69E38"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3C522A4C" w14:textId="77777777" w:rsidR="00FD3190" w:rsidRDefault="00FD3190" w:rsidP="00E5784B">
            <w:r>
              <w:t>5</w:t>
            </w:r>
          </w:p>
        </w:tc>
        <w:tc>
          <w:tcPr>
            <w:tcW w:w="1637" w:type="dxa"/>
          </w:tcPr>
          <w:p w14:paraId="372D751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Long term inability to attend meetings</w:t>
            </w:r>
          </w:p>
        </w:tc>
        <w:tc>
          <w:tcPr>
            <w:tcW w:w="756" w:type="dxa"/>
          </w:tcPr>
          <w:p w14:paraId="65F2824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237D7042"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1E4854DE"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391" w:type="dxa"/>
          </w:tcPr>
          <w:p w14:paraId="57EC87A9"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attend a few meetings in a row.</w:t>
            </w:r>
          </w:p>
        </w:tc>
        <w:tc>
          <w:tcPr>
            <w:tcW w:w="1579" w:type="dxa"/>
          </w:tcPr>
          <w:p w14:paraId="281D5562"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Discuss meetings with team member.</w:t>
            </w:r>
          </w:p>
        </w:tc>
        <w:tc>
          <w:tcPr>
            <w:tcW w:w="2106" w:type="dxa"/>
          </w:tcPr>
          <w:p w14:paraId="0861552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-Long term illness</w:t>
            </w:r>
          </w:p>
          <w:p w14:paraId="190CE77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-Work</w:t>
            </w:r>
          </w:p>
          <w:p w14:paraId="1F1813A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 xml:space="preserve">-Laziness </w:t>
            </w:r>
          </w:p>
        </w:tc>
      </w:tr>
      <w:tr w:rsidR="00976699" w14:paraId="0FF304BE"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6DE0BF28" w14:textId="77777777" w:rsidR="00FD3190" w:rsidRDefault="00FD3190" w:rsidP="00E5784B">
            <w:r>
              <w:lastRenderedPageBreak/>
              <w:t>6</w:t>
            </w:r>
          </w:p>
        </w:tc>
        <w:tc>
          <w:tcPr>
            <w:tcW w:w="1637" w:type="dxa"/>
          </w:tcPr>
          <w:p w14:paraId="6212424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Short term inability to meet targets and deadlines</w:t>
            </w:r>
          </w:p>
        </w:tc>
        <w:tc>
          <w:tcPr>
            <w:tcW w:w="756" w:type="dxa"/>
          </w:tcPr>
          <w:p w14:paraId="7184F15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3</w:t>
            </w:r>
          </w:p>
        </w:tc>
        <w:tc>
          <w:tcPr>
            <w:tcW w:w="831" w:type="dxa"/>
          </w:tcPr>
          <w:p w14:paraId="142C3B4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019" w:type="dxa"/>
          </w:tcPr>
          <w:p w14:paraId="7FEAD92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391" w:type="dxa"/>
          </w:tcPr>
          <w:p w14:paraId="6F99762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Work is delivered a little late of soft deadline.</w:t>
            </w:r>
          </w:p>
        </w:tc>
        <w:tc>
          <w:tcPr>
            <w:tcW w:w="1579" w:type="dxa"/>
          </w:tcPr>
          <w:p w14:paraId="6D5666A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deadlines can be met via discussion.</w:t>
            </w:r>
          </w:p>
        </w:tc>
        <w:tc>
          <w:tcPr>
            <w:tcW w:w="2106" w:type="dxa"/>
          </w:tcPr>
          <w:p w14:paraId="26ACB5D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-Laziness</w:t>
            </w:r>
          </w:p>
          <w:p w14:paraId="4AC9A4BE"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 struggling with work</w:t>
            </w:r>
          </w:p>
          <w:p w14:paraId="34C1F57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 xml:space="preserve">-Illness </w:t>
            </w:r>
          </w:p>
        </w:tc>
      </w:tr>
      <w:tr w:rsidR="00976699" w14:paraId="4FE9A9E5"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7909A212" w14:textId="77777777" w:rsidR="00FD3190" w:rsidRDefault="00FD3190" w:rsidP="00E5784B">
            <w:r>
              <w:t>7</w:t>
            </w:r>
          </w:p>
        </w:tc>
        <w:tc>
          <w:tcPr>
            <w:tcW w:w="1637" w:type="dxa"/>
          </w:tcPr>
          <w:p w14:paraId="019B7D7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Long term inability to meet targets and deadlines</w:t>
            </w:r>
          </w:p>
        </w:tc>
        <w:tc>
          <w:tcPr>
            <w:tcW w:w="756" w:type="dxa"/>
          </w:tcPr>
          <w:p w14:paraId="4528C12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3</w:t>
            </w:r>
          </w:p>
        </w:tc>
        <w:tc>
          <w:tcPr>
            <w:tcW w:w="831" w:type="dxa"/>
          </w:tcPr>
          <w:p w14:paraId="4786D23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1A3BF74E"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098B24F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meet hard deadlines consistently.</w:t>
            </w:r>
          </w:p>
        </w:tc>
        <w:tc>
          <w:tcPr>
            <w:tcW w:w="1579" w:type="dxa"/>
          </w:tcPr>
          <w:p w14:paraId="3A1598A1"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Discuss issue with members.</w:t>
            </w:r>
          </w:p>
        </w:tc>
        <w:tc>
          <w:tcPr>
            <w:tcW w:w="2106" w:type="dxa"/>
          </w:tcPr>
          <w:p w14:paraId="698D393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-Laziness</w:t>
            </w:r>
          </w:p>
          <w:p w14:paraId="69D9064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 struggling long term</w:t>
            </w:r>
          </w:p>
          <w:p w14:paraId="45D322C5"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-Other commitments</w:t>
            </w:r>
          </w:p>
        </w:tc>
      </w:tr>
      <w:tr w:rsidR="00976699" w14:paraId="2811460D"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52279739" w14:textId="77777777" w:rsidR="00FD3190" w:rsidRDefault="00FD3190" w:rsidP="00E5784B">
            <w:r>
              <w:t>8</w:t>
            </w:r>
          </w:p>
        </w:tc>
        <w:tc>
          <w:tcPr>
            <w:tcW w:w="1637" w:type="dxa"/>
          </w:tcPr>
          <w:p w14:paraId="53E1482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Misattribution of roles and incorrect division of tasks</w:t>
            </w:r>
          </w:p>
        </w:tc>
        <w:tc>
          <w:tcPr>
            <w:tcW w:w="756" w:type="dxa"/>
          </w:tcPr>
          <w:p w14:paraId="049A40A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2</w:t>
            </w:r>
          </w:p>
        </w:tc>
        <w:tc>
          <w:tcPr>
            <w:tcW w:w="831" w:type="dxa"/>
          </w:tcPr>
          <w:p w14:paraId="2CAF5F3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5EE4E0A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0D8B436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not fit for their roles.</w:t>
            </w:r>
          </w:p>
        </w:tc>
        <w:tc>
          <w:tcPr>
            <w:tcW w:w="1579" w:type="dxa"/>
          </w:tcPr>
          <w:p w14:paraId="32A6A7D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Rearrange roles if possible.</w:t>
            </w:r>
          </w:p>
        </w:tc>
        <w:tc>
          <w:tcPr>
            <w:tcW w:w="2106" w:type="dxa"/>
          </w:tcPr>
          <w:p w14:paraId="3E824EAE"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 not being there when roles assigned or misevaluating own abilities</w:t>
            </w:r>
          </w:p>
        </w:tc>
      </w:tr>
      <w:tr w:rsidR="00976699" w14:paraId="382224B1"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39B91639" w14:textId="77777777" w:rsidR="00FD3190" w:rsidRDefault="00FD3190" w:rsidP="00E5784B">
            <w:r>
              <w:t>9</w:t>
            </w:r>
          </w:p>
        </w:tc>
        <w:tc>
          <w:tcPr>
            <w:tcW w:w="1637" w:type="dxa"/>
          </w:tcPr>
          <w:p w14:paraId="0C9656B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Lack of punctuality</w:t>
            </w:r>
          </w:p>
        </w:tc>
        <w:tc>
          <w:tcPr>
            <w:tcW w:w="756" w:type="dxa"/>
          </w:tcPr>
          <w:p w14:paraId="7E893AF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1</w:t>
            </w:r>
          </w:p>
        </w:tc>
        <w:tc>
          <w:tcPr>
            <w:tcW w:w="831" w:type="dxa"/>
          </w:tcPr>
          <w:p w14:paraId="71A7EE11"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019" w:type="dxa"/>
          </w:tcPr>
          <w:p w14:paraId="5265085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08FF0AA5"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 being late to meetings.</w:t>
            </w:r>
          </w:p>
        </w:tc>
        <w:tc>
          <w:tcPr>
            <w:tcW w:w="1579" w:type="dxa"/>
          </w:tcPr>
          <w:p w14:paraId="3B47FF29"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Resolve if short term, rearrange if long term.</w:t>
            </w:r>
          </w:p>
        </w:tc>
        <w:tc>
          <w:tcPr>
            <w:tcW w:w="2106" w:type="dxa"/>
          </w:tcPr>
          <w:p w14:paraId="5414899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-Travel difficulties</w:t>
            </w:r>
          </w:p>
          <w:p w14:paraId="32EFE49D"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-Bad meeting times</w:t>
            </w:r>
          </w:p>
        </w:tc>
      </w:tr>
      <w:tr w:rsidR="00976699" w14:paraId="26ED3B80"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10E662FC" w14:textId="77777777" w:rsidR="00FD3190" w:rsidRDefault="00FD3190" w:rsidP="00E5784B">
            <w:r>
              <w:t>10</w:t>
            </w:r>
          </w:p>
        </w:tc>
        <w:tc>
          <w:tcPr>
            <w:tcW w:w="1637" w:type="dxa"/>
          </w:tcPr>
          <w:p w14:paraId="7170185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Indecisiveness of Project Manager</w:t>
            </w:r>
          </w:p>
        </w:tc>
        <w:tc>
          <w:tcPr>
            <w:tcW w:w="756" w:type="dxa"/>
          </w:tcPr>
          <w:p w14:paraId="7463982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2</w:t>
            </w:r>
          </w:p>
        </w:tc>
        <w:tc>
          <w:tcPr>
            <w:tcW w:w="831" w:type="dxa"/>
          </w:tcPr>
          <w:p w14:paraId="2BD1E1D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2DD2F4A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1100F0A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manager not making decisions.</w:t>
            </w:r>
          </w:p>
        </w:tc>
        <w:tc>
          <w:tcPr>
            <w:tcW w:w="1579" w:type="dxa"/>
          </w:tcPr>
          <w:p w14:paraId="6C1C264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 should contact customer or talk to other group members.</w:t>
            </w:r>
          </w:p>
        </w:tc>
        <w:tc>
          <w:tcPr>
            <w:tcW w:w="2106" w:type="dxa"/>
          </w:tcPr>
          <w:p w14:paraId="0EF5712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-Unmotivated team member</w:t>
            </w:r>
          </w:p>
          <w:p w14:paraId="790376B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-Unclear project definitions from customer</w:t>
            </w:r>
          </w:p>
          <w:p w14:paraId="14EEC44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p>
        </w:tc>
      </w:tr>
      <w:tr w:rsidR="00976699" w14:paraId="4DB914A9"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76107790" w14:textId="77777777" w:rsidR="00FD3190" w:rsidRDefault="00FD3190" w:rsidP="00E5784B">
            <w:r>
              <w:t>11</w:t>
            </w:r>
          </w:p>
        </w:tc>
        <w:tc>
          <w:tcPr>
            <w:tcW w:w="1637" w:type="dxa"/>
          </w:tcPr>
          <w:p w14:paraId="70C7B5E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Indecisiveness of entire group</w:t>
            </w:r>
          </w:p>
        </w:tc>
        <w:tc>
          <w:tcPr>
            <w:tcW w:w="756" w:type="dxa"/>
          </w:tcPr>
          <w:p w14:paraId="3899B8EE"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7C5858D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64558D9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391" w:type="dxa"/>
          </w:tcPr>
          <w:p w14:paraId="4125D75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Group not making decisions.</w:t>
            </w:r>
          </w:p>
        </w:tc>
        <w:tc>
          <w:tcPr>
            <w:tcW w:w="1579" w:type="dxa"/>
          </w:tcPr>
          <w:p w14:paraId="63C3C7C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Talk to customer and have a group discussion about the issue.</w:t>
            </w:r>
          </w:p>
        </w:tc>
        <w:tc>
          <w:tcPr>
            <w:tcW w:w="2106" w:type="dxa"/>
          </w:tcPr>
          <w:p w14:paraId="68D3F19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-Unclear project definition</w:t>
            </w:r>
          </w:p>
          <w:p w14:paraId="25E7EE9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-Unclear targets</w:t>
            </w:r>
          </w:p>
        </w:tc>
      </w:tr>
      <w:tr w:rsidR="00976699" w14:paraId="71EDDCCA"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505A7042" w14:textId="77777777" w:rsidR="00FD3190" w:rsidRDefault="00FD3190" w:rsidP="00E5784B">
            <w:r>
              <w:t>12</w:t>
            </w:r>
          </w:p>
        </w:tc>
        <w:tc>
          <w:tcPr>
            <w:tcW w:w="1637" w:type="dxa"/>
          </w:tcPr>
          <w:p w14:paraId="38917E2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Ignoring feedback from customer</w:t>
            </w:r>
          </w:p>
        </w:tc>
        <w:tc>
          <w:tcPr>
            <w:tcW w:w="756" w:type="dxa"/>
          </w:tcPr>
          <w:p w14:paraId="40A1606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1</w:t>
            </w:r>
          </w:p>
        </w:tc>
        <w:tc>
          <w:tcPr>
            <w:tcW w:w="831" w:type="dxa"/>
          </w:tcPr>
          <w:p w14:paraId="09FC3F2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019" w:type="dxa"/>
          </w:tcPr>
          <w:p w14:paraId="2D0EF4E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31D573C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Ignoring customer feedback accidentally or on purpose.</w:t>
            </w:r>
          </w:p>
        </w:tc>
        <w:tc>
          <w:tcPr>
            <w:tcW w:w="1579" w:type="dxa"/>
          </w:tcPr>
          <w:p w14:paraId="64C7151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Revise feedback, apologize to customer and implement feedback.</w:t>
            </w:r>
          </w:p>
        </w:tc>
        <w:tc>
          <w:tcPr>
            <w:tcW w:w="2106" w:type="dxa"/>
          </w:tcPr>
          <w:p w14:paraId="4481335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being thorough when reading feedback</w:t>
            </w:r>
          </w:p>
          <w:p w14:paraId="2B9AEFC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liking the customer feedback and trying to ignore it</w:t>
            </w:r>
          </w:p>
        </w:tc>
      </w:tr>
      <w:tr w:rsidR="00976699" w14:paraId="39A26676"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4D3C2B5E" w14:textId="77777777" w:rsidR="00FD3190" w:rsidRDefault="00FD3190" w:rsidP="00E5784B">
            <w:r>
              <w:t>13</w:t>
            </w:r>
          </w:p>
        </w:tc>
        <w:tc>
          <w:tcPr>
            <w:tcW w:w="1637" w:type="dxa"/>
          </w:tcPr>
          <w:p w14:paraId="185883E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Misunderstanding customer feedback</w:t>
            </w:r>
          </w:p>
        </w:tc>
        <w:tc>
          <w:tcPr>
            <w:tcW w:w="756" w:type="dxa"/>
          </w:tcPr>
          <w:p w14:paraId="16C8E4B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33FB62B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019" w:type="dxa"/>
          </w:tcPr>
          <w:p w14:paraId="4E06508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634C53A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 xml:space="preserve">Not understanding customer </w:t>
            </w:r>
            <w:r>
              <w:lastRenderedPageBreak/>
              <w:t>feedback properly.</w:t>
            </w:r>
          </w:p>
        </w:tc>
        <w:tc>
          <w:tcPr>
            <w:tcW w:w="1579" w:type="dxa"/>
          </w:tcPr>
          <w:p w14:paraId="0231731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lastRenderedPageBreak/>
              <w:t>Revise feedback, discuss with customer</w:t>
            </w:r>
          </w:p>
        </w:tc>
        <w:tc>
          <w:tcPr>
            <w:tcW w:w="2106" w:type="dxa"/>
          </w:tcPr>
          <w:p w14:paraId="3E18781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-Unclear feedback</w:t>
            </w:r>
          </w:p>
          <w:p w14:paraId="4BC4028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-Not taking long enough to analyse feedback</w:t>
            </w:r>
          </w:p>
        </w:tc>
      </w:tr>
      <w:tr w:rsidR="00976699" w14:paraId="221C3EA8"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2641A026" w14:textId="77777777" w:rsidR="00FD3190" w:rsidRDefault="00FD3190" w:rsidP="00E5784B">
            <w:r>
              <w:lastRenderedPageBreak/>
              <w:t>14</w:t>
            </w:r>
          </w:p>
        </w:tc>
        <w:tc>
          <w:tcPr>
            <w:tcW w:w="1637" w:type="dxa"/>
          </w:tcPr>
          <w:p w14:paraId="3EA99F2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reporting to customer often enough</w:t>
            </w:r>
          </w:p>
        </w:tc>
        <w:tc>
          <w:tcPr>
            <w:tcW w:w="756" w:type="dxa"/>
          </w:tcPr>
          <w:p w14:paraId="0C4AA03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1</w:t>
            </w:r>
          </w:p>
        </w:tc>
        <w:tc>
          <w:tcPr>
            <w:tcW w:w="831" w:type="dxa"/>
          </w:tcPr>
          <w:p w14:paraId="25F10EB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019" w:type="dxa"/>
          </w:tcPr>
          <w:p w14:paraId="2BCD2BF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791C54C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Reports not being frequent.</w:t>
            </w:r>
          </w:p>
        </w:tc>
        <w:tc>
          <w:tcPr>
            <w:tcW w:w="1579" w:type="dxa"/>
          </w:tcPr>
          <w:p w14:paraId="4EED636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 xml:space="preserve">Have a schedule of reports. </w:t>
            </w:r>
          </w:p>
        </w:tc>
        <w:tc>
          <w:tcPr>
            <w:tcW w:w="2106" w:type="dxa"/>
          </w:tcPr>
          <w:p w14:paraId="040A81A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scheduling reports after asking customer</w:t>
            </w:r>
          </w:p>
        </w:tc>
      </w:tr>
      <w:tr w:rsidR="00976699" w14:paraId="4931E68F"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309C70D9" w14:textId="77777777" w:rsidR="00FD3190" w:rsidRDefault="00FD3190" w:rsidP="00E5784B">
            <w:r>
              <w:t>15</w:t>
            </w:r>
          </w:p>
        </w:tc>
        <w:tc>
          <w:tcPr>
            <w:tcW w:w="1637" w:type="dxa"/>
          </w:tcPr>
          <w:p w14:paraId="7CA2090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Making an erroneous report to the customer</w:t>
            </w:r>
          </w:p>
        </w:tc>
        <w:tc>
          <w:tcPr>
            <w:tcW w:w="756" w:type="dxa"/>
          </w:tcPr>
          <w:p w14:paraId="6F4217D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4</w:t>
            </w:r>
          </w:p>
        </w:tc>
        <w:tc>
          <w:tcPr>
            <w:tcW w:w="831" w:type="dxa"/>
          </w:tcPr>
          <w:p w14:paraId="559A0832"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113945B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391" w:type="dxa"/>
          </w:tcPr>
          <w:p w14:paraId="5D33AE3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Making a mistake in a report</w:t>
            </w:r>
          </w:p>
        </w:tc>
        <w:tc>
          <w:tcPr>
            <w:tcW w:w="1579" w:type="dxa"/>
          </w:tcPr>
          <w:p w14:paraId="22AEFA5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Take care when drafting reports</w:t>
            </w:r>
          </w:p>
        </w:tc>
        <w:tc>
          <w:tcPr>
            <w:tcW w:w="2106" w:type="dxa"/>
          </w:tcPr>
          <w:p w14:paraId="2DC7130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-Not being careful enough when drafting</w:t>
            </w:r>
          </w:p>
        </w:tc>
      </w:tr>
      <w:tr w:rsidR="00976699" w14:paraId="6ACF4D0A"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1A66CED3" w14:textId="77777777" w:rsidR="00FD3190" w:rsidRDefault="00FD3190" w:rsidP="00E5784B">
            <w:r>
              <w:t>16</w:t>
            </w:r>
          </w:p>
        </w:tc>
        <w:tc>
          <w:tcPr>
            <w:tcW w:w="1637" w:type="dxa"/>
          </w:tcPr>
          <w:p w14:paraId="7519241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being able to implement all features</w:t>
            </w:r>
          </w:p>
        </w:tc>
        <w:tc>
          <w:tcPr>
            <w:tcW w:w="756" w:type="dxa"/>
          </w:tcPr>
          <w:p w14:paraId="608A12A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2</w:t>
            </w:r>
          </w:p>
        </w:tc>
        <w:tc>
          <w:tcPr>
            <w:tcW w:w="831" w:type="dxa"/>
          </w:tcPr>
          <w:p w14:paraId="2BFA15B1"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341EE14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1FB5EAB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implementing features as specified</w:t>
            </w:r>
          </w:p>
        </w:tc>
        <w:tc>
          <w:tcPr>
            <w:tcW w:w="1579" w:type="dxa"/>
          </w:tcPr>
          <w:p w14:paraId="20FA3A9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features are not too ambitious and that team members can handle them</w:t>
            </w:r>
          </w:p>
        </w:tc>
        <w:tc>
          <w:tcPr>
            <w:tcW w:w="2106" w:type="dxa"/>
          </w:tcPr>
          <w:p w14:paraId="3AA73B21"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-Too ambitious features</w:t>
            </w:r>
          </w:p>
          <w:p w14:paraId="3C942D4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-Too many features</w:t>
            </w:r>
          </w:p>
          <w:p w14:paraId="1B99601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-Inability to program</w:t>
            </w:r>
          </w:p>
          <w:p w14:paraId="6608631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enough programmers</w:t>
            </w:r>
          </w:p>
        </w:tc>
      </w:tr>
      <w:tr w:rsidR="00976699" w14:paraId="309710BB"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2DCB5BFD" w14:textId="77777777" w:rsidR="00FD3190" w:rsidRDefault="00FD3190" w:rsidP="00E5784B">
            <w:r>
              <w:t>17</w:t>
            </w:r>
          </w:p>
        </w:tc>
        <w:tc>
          <w:tcPr>
            <w:tcW w:w="1637" w:type="dxa"/>
          </w:tcPr>
          <w:p w14:paraId="6D94CD5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obtain hardware for tests</w:t>
            </w:r>
          </w:p>
        </w:tc>
        <w:tc>
          <w:tcPr>
            <w:tcW w:w="756" w:type="dxa"/>
          </w:tcPr>
          <w:p w14:paraId="0096EABD"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1</w:t>
            </w:r>
          </w:p>
        </w:tc>
        <w:tc>
          <w:tcPr>
            <w:tcW w:w="831" w:type="dxa"/>
          </w:tcPr>
          <w:p w14:paraId="38B7FDA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019" w:type="dxa"/>
          </w:tcPr>
          <w:p w14:paraId="058A8A7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391" w:type="dxa"/>
          </w:tcPr>
          <w:p w14:paraId="2EEFEA20"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Cannot get the hardware required to test application.</w:t>
            </w:r>
          </w:p>
        </w:tc>
        <w:tc>
          <w:tcPr>
            <w:tcW w:w="1579" w:type="dxa"/>
          </w:tcPr>
          <w:p w14:paraId="44F5AC1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Use emulators of hardware or chose a widely available platform for tests.</w:t>
            </w:r>
          </w:p>
        </w:tc>
        <w:tc>
          <w:tcPr>
            <w:tcW w:w="2106" w:type="dxa"/>
          </w:tcPr>
          <w:p w14:paraId="1FD889E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-Using an obscure platform</w:t>
            </w:r>
          </w:p>
          <w:p w14:paraId="512E898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-Using an expensive platform</w:t>
            </w:r>
          </w:p>
          <w:p w14:paraId="015EE580"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p>
        </w:tc>
      </w:tr>
      <w:tr w:rsidR="00976699" w14:paraId="343BF305"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2E699660" w14:textId="77777777" w:rsidR="00FD3190" w:rsidRDefault="00FD3190" w:rsidP="00E5784B">
            <w:r>
              <w:t>18</w:t>
            </w:r>
          </w:p>
        </w:tc>
        <w:tc>
          <w:tcPr>
            <w:tcW w:w="1637" w:type="dxa"/>
          </w:tcPr>
          <w:p w14:paraId="23BAA7F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Data Loss</w:t>
            </w:r>
          </w:p>
        </w:tc>
        <w:tc>
          <w:tcPr>
            <w:tcW w:w="756" w:type="dxa"/>
          </w:tcPr>
          <w:p w14:paraId="4AC9C08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4</w:t>
            </w:r>
          </w:p>
        </w:tc>
        <w:tc>
          <w:tcPr>
            <w:tcW w:w="831" w:type="dxa"/>
          </w:tcPr>
          <w:p w14:paraId="38ECA3F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695A5E6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391" w:type="dxa"/>
          </w:tcPr>
          <w:p w14:paraId="4AE5111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 xml:space="preserve">Lose valuable project data </w:t>
            </w:r>
          </w:p>
        </w:tc>
        <w:tc>
          <w:tcPr>
            <w:tcW w:w="1579" w:type="dxa"/>
          </w:tcPr>
          <w:p w14:paraId="50CDF14E"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to backup</w:t>
            </w:r>
          </w:p>
        </w:tc>
        <w:tc>
          <w:tcPr>
            <w:tcW w:w="2106" w:type="dxa"/>
          </w:tcPr>
          <w:p w14:paraId="07AF158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-Lack of backups</w:t>
            </w:r>
          </w:p>
          <w:p w14:paraId="62D9ADD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-Using vulnerable storage methods</w:t>
            </w:r>
          </w:p>
          <w:p w14:paraId="53EFDE9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p>
        </w:tc>
      </w:tr>
      <w:tr w:rsidR="00976699" w14:paraId="19A31C42"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7AE6D351" w14:textId="77777777" w:rsidR="00FD3190" w:rsidRDefault="00FD3190" w:rsidP="00E5784B">
            <w:r>
              <w:t>19</w:t>
            </w:r>
          </w:p>
        </w:tc>
        <w:tc>
          <w:tcPr>
            <w:tcW w:w="1637" w:type="dxa"/>
          </w:tcPr>
          <w:p w14:paraId="0445B5B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program software</w:t>
            </w:r>
          </w:p>
        </w:tc>
        <w:tc>
          <w:tcPr>
            <w:tcW w:w="756" w:type="dxa"/>
          </w:tcPr>
          <w:p w14:paraId="0159583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 xml:space="preserve">3 </w:t>
            </w:r>
          </w:p>
        </w:tc>
        <w:tc>
          <w:tcPr>
            <w:tcW w:w="831" w:type="dxa"/>
          </w:tcPr>
          <w:p w14:paraId="5B9B1AC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685F902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352AD6A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Programmer is unable to program the software either due to lack of technical skills or lack of time.</w:t>
            </w:r>
          </w:p>
        </w:tc>
        <w:tc>
          <w:tcPr>
            <w:tcW w:w="1579" w:type="dxa"/>
          </w:tcPr>
          <w:p w14:paraId="4779A95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Chose competent programmers, chose a common platform and assign additional programmers as needed.</w:t>
            </w:r>
          </w:p>
        </w:tc>
        <w:tc>
          <w:tcPr>
            <w:tcW w:w="2106" w:type="dxa"/>
          </w:tcPr>
          <w:p w14:paraId="2163802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-Using obscure languages</w:t>
            </w:r>
          </w:p>
          <w:p w14:paraId="0137F51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-Using bad programmers</w:t>
            </w:r>
          </w:p>
          <w:p w14:paraId="5AC2518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-Making up difficult to implement features</w:t>
            </w:r>
          </w:p>
          <w:p w14:paraId="6BBF0155"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-Choosing a platform with lack of technical manuals</w:t>
            </w:r>
          </w:p>
        </w:tc>
      </w:tr>
      <w:tr w:rsidR="00976699" w14:paraId="10DA6B86" w14:textId="77777777" w:rsidTr="00976699">
        <w:trPr>
          <w:cnfStyle w:val="000000100000" w:firstRow="0" w:lastRow="0" w:firstColumn="0" w:lastColumn="0" w:oddVBand="0" w:evenVBand="0" w:oddHBand="1"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882" w:type="dxa"/>
          </w:tcPr>
          <w:p w14:paraId="217FC58D" w14:textId="77777777" w:rsidR="00FD3190" w:rsidRDefault="00FD3190" w:rsidP="00E5784B">
            <w:r>
              <w:t>20</w:t>
            </w:r>
          </w:p>
        </w:tc>
        <w:tc>
          <w:tcPr>
            <w:tcW w:w="1637" w:type="dxa"/>
          </w:tcPr>
          <w:p w14:paraId="3DCA8731"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Running out of time when implementing</w:t>
            </w:r>
          </w:p>
        </w:tc>
        <w:tc>
          <w:tcPr>
            <w:tcW w:w="756" w:type="dxa"/>
          </w:tcPr>
          <w:p w14:paraId="1DB13BE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4</w:t>
            </w:r>
          </w:p>
        </w:tc>
        <w:tc>
          <w:tcPr>
            <w:tcW w:w="831" w:type="dxa"/>
          </w:tcPr>
          <w:p w14:paraId="3353728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235E1AB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391" w:type="dxa"/>
          </w:tcPr>
          <w:p w14:paraId="6C3468C6" w14:textId="6A4CBA04" w:rsidR="00FD3190" w:rsidRDefault="00FD3190" w:rsidP="0082697B">
            <w:pPr>
              <w:cnfStyle w:val="000000100000" w:firstRow="0" w:lastRow="0" w:firstColumn="0" w:lastColumn="0" w:oddVBand="0" w:evenVBand="0" w:oddHBand="1" w:evenHBand="0" w:firstRowFirstColumn="0" w:firstRowLastColumn="0" w:lastRowFirstColumn="0" w:lastRowLastColumn="0"/>
            </w:pPr>
            <w:r>
              <w:t>Running out of time to implement specified features.</w:t>
            </w:r>
          </w:p>
        </w:tc>
        <w:tc>
          <w:tcPr>
            <w:tcW w:w="1579" w:type="dxa"/>
          </w:tcPr>
          <w:p w14:paraId="31A462E6" w14:textId="51054170"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enough programmers are on the job</w:t>
            </w:r>
            <w:r w:rsidR="00C0710C">
              <w:t>.</w:t>
            </w:r>
          </w:p>
        </w:tc>
        <w:tc>
          <w:tcPr>
            <w:tcW w:w="2106" w:type="dxa"/>
          </w:tcPr>
          <w:p w14:paraId="0A72EBD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-Too few programmers</w:t>
            </w:r>
          </w:p>
          <w:p w14:paraId="75CE929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-Too many features</w:t>
            </w:r>
          </w:p>
        </w:tc>
      </w:tr>
    </w:tbl>
    <w:p w14:paraId="3DEBFD68" w14:textId="46CC4B88" w:rsidR="00EC5684" w:rsidRDefault="00EC5684" w:rsidP="00EC5684">
      <w:pPr>
        <w:pStyle w:val="Heading1"/>
      </w:pPr>
      <w:bookmarkStart w:id="14" w:name="_Toc440277352"/>
      <w:r>
        <w:lastRenderedPageBreak/>
        <w:t>Appendix B</w:t>
      </w:r>
      <w:bookmarkEnd w:id="14"/>
    </w:p>
    <w:p w14:paraId="461A34FF" w14:textId="77777777" w:rsidR="00FD3190" w:rsidRDefault="00FD3190" w:rsidP="00D064FC"/>
    <w:sectPr w:rsidR="00FD3190">
      <w:headerReference w:type="default" r:id="rId12"/>
      <w:footerReference w:type="default" r:id="rId13"/>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2C64AD" w14:textId="77777777" w:rsidR="00B0166E" w:rsidRDefault="00B0166E">
      <w:pPr>
        <w:spacing w:line="240" w:lineRule="auto"/>
      </w:pPr>
      <w:r>
        <w:separator/>
      </w:r>
    </w:p>
    <w:p w14:paraId="4D1EEC88" w14:textId="77777777" w:rsidR="00B0166E" w:rsidRDefault="00B0166E"/>
  </w:endnote>
  <w:endnote w:type="continuationSeparator" w:id="0">
    <w:p w14:paraId="59D5A469" w14:textId="77777777" w:rsidR="00B0166E" w:rsidRDefault="00B0166E">
      <w:pPr>
        <w:spacing w:line="240" w:lineRule="auto"/>
      </w:pPr>
      <w:r>
        <w:continuationSeparator/>
      </w:r>
    </w:p>
    <w:p w14:paraId="74114421" w14:textId="77777777" w:rsidR="00B0166E" w:rsidRDefault="00B016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黑体">
    <w:charset w:val="86"/>
    <w:family w:val="auto"/>
    <w:pitch w:val="variable"/>
    <w:sig w:usb0="800002BF" w:usb1="38CF7CFA"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20326"/>
      <w:docPartObj>
        <w:docPartGallery w:val="Page Numbers (Bottom of Page)"/>
        <w:docPartUnique/>
      </w:docPartObj>
    </w:sdtPr>
    <w:sdtContent>
      <w:p w14:paraId="03A11F39" w14:textId="77777777" w:rsidR="00E5784B" w:rsidRDefault="00E5784B">
        <w:pPr>
          <w:pStyle w:val="Footer"/>
        </w:pPr>
        <w:r>
          <w:fldChar w:fldCharType="begin"/>
        </w:r>
        <w:r>
          <w:instrText xml:space="preserve"> PAGE   \* MERGEFORMAT </w:instrText>
        </w:r>
        <w:r>
          <w:fldChar w:fldCharType="separate"/>
        </w:r>
        <w:r w:rsidR="004219AD">
          <w:rPr>
            <w:noProof/>
          </w:rPr>
          <w:t>2</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96E6C" w14:textId="77777777" w:rsidR="00B0166E" w:rsidRDefault="00B0166E">
      <w:pPr>
        <w:spacing w:line="240" w:lineRule="auto"/>
      </w:pPr>
      <w:r>
        <w:separator/>
      </w:r>
    </w:p>
    <w:p w14:paraId="5C5E049E" w14:textId="77777777" w:rsidR="00B0166E" w:rsidRDefault="00B0166E"/>
  </w:footnote>
  <w:footnote w:type="continuationSeparator" w:id="0">
    <w:p w14:paraId="4F7A75B3" w14:textId="77777777" w:rsidR="00B0166E" w:rsidRDefault="00B0166E">
      <w:pPr>
        <w:spacing w:line="240" w:lineRule="auto"/>
      </w:pPr>
      <w:r>
        <w:continuationSeparator/>
      </w:r>
    </w:p>
    <w:p w14:paraId="28023DFA" w14:textId="77777777" w:rsidR="00B0166E" w:rsidRDefault="00B0166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78C2" w14:textId="457E401E" w:rsidR="0083038A" w:rsidRDefault="00E5784B">
    <w:pPr>
      <w:pStyle w:val="Header"/>
    </w:pPr>
    <w:r>
      <w:t xml:space="preserve">ISYS20181 – Practical Project </w:t>
    </w:r>
    <w:r w:rsidR="0083038A">
      <w:t xml:space="preserve">Management 2015/2016; Group </w:t>
    </w:r>
    <w:proofErr w:type="spellStart"/>
    <w:r w:rsidR="0083038A">
      <w:t>Eii</w:t>
    </w:r>
    <w:proofErr w:type="spellEnd"/>
  </w:p>
  <w:p w14:paraId="1637BD01" w14:textId="77777777" w:rsidR="00E5784B" w:rsidRDefault="00E5784B">
    <w:pPr>
      <w:pStyle w:val="Header"/>
    </w:pPr>
  </w:p>
  <w:p w14:paraId="2A19EC3F" w14:textId="77777777" w:rsidR="00E5784B" w:rsidRDefault="00E5784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6278B7"/>
    <w:multiLevelType w:val="hybridMultilevel"/>
    <w:tmpl w:val="D10C61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A5964BD"/>
    <w:multiLevelType w:val="hybridMultilevel"/>
    <w:tmpl w:val="913051FA"/>
    <w:lvl w:ilvl="0" w:tplc="D2B4BD90">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354F4571"/>
    <w:multiLevelType w:val="hybridMultilevel"/>
    <w:tmpl w:val="918C4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5F81782"/>
    <w:multiLevelType w:val="hybridMultilevel"/>
    <w:tmpl w:val="E092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CE124B"/>
    <w:multiLevelType w:val="hybridMultilevel"/>
    <w:tmpl w:val="12DA75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EF76CAE"/>
    <w:multiLevelType w:val="hybridMultilevel"/>
    <w:tmpl w:val="52C48BEE"/>
    <w:lvl w:ilvl="0" w:tplc="D2B4BD9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8B4BBE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948A49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622C7E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4F071B2">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2FC71B4">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1189DF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F76D0C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D075C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6BDE68C4"/>
    <w:multiLevelType w:val="hybridMultilevel"/>
    <w:tmpl w:val="EFECC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7B7B87"/>
    <w:multiLevelType w:val="hybridMultilevel"/>
    <w:tmpl w:val="8196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E74464"/>
    <w:multiLevelType w:val="hybridMultilevel"/>
    <w:tmpl w:val="ED64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2"/>
  </w:num>
  <w:num w:numId="5">
    <w:abstractNumId w:val="4"/>
  </w:num>
  <w:num w:numId="6">
    <w:abstractNumId w:val="8"/>
  </w:num>
  <w:num w:numId="7">
    <w:abstractNumId w:val="7"/>
  </w:num>
  <w:num w:numId="8">
    <w:abstractNumId w:val="3"/>
  </w:num>
  <w:num w:numId="9">
    <w:abstractNumId w:val="5"/>
  </w:num>
  <w:num w:numId="10">
    <w:abstractNumId w:val="5"/>
    <w:lvlOverride w:ilvl="0">
      <w:lvl w:ilvl="0" w:tplc="D2B4BD9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8B4BBE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948A49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622C7E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4F071B2">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2FC71B4">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1189DF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F76D0C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FD075C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5"/>
    <w:lvlOverride w:ilvl="0">
      <w:lvl w:ilvl="0" w:tplc="D2B4BD9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8B4BBE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948A49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622C7E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4F071B2">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2FC71B4">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1189DF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F76D0C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FD075C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activeWritingStyle w:appName="MSWord" w:lang="en-US" w:vendorID="64" w:dllVersion="131078" w:nlCheck="1" w:checkStyle="0"/>
  <w:activeWritingStyle w:appName="MSWord" w:lang="en-GB"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371"/>
    <w:rsid w:val="0001582E"/>
    <w:rsid w:val="0002202D"/>
    <w:rsid w:val="00041BB3"/>
    <w:rsid w:val="000439DB"/>
    <w:rsid w:val="00095190"/>
    <w:rsid w:val="000B673C"/>
    <w:rsid w:val="000E3A11"/>
    <w:rsid w:val="001139A9"/>
    <w:rsid w:val="001313A5"/>
    <w:rsid w:val="0013680A"/>
    <w:rsid w:val="00145FFF"/>
    <w:rsid w:val="00152F88"/>
    <w:rsid w:val="00170888"/>
    <w:rsid w:val="001B1593"/>
    <w:rsid w:val="001C644B"/>
    <w:rsid w:val="001F5781"/>
    <w:rsid w:val="00205BF1"/>
    <w:rsid w:val="00230BAF"/>
    <w:rsid w:val="002423AE"/>
    <w:rsid w:val="00270F7D"/>
    <w:rsid w:val="00271C5D"/>
    <w:rsid w:val="002D510D"/>
    <w:rsid w:val="002D760B"/>
    <w:rsid w:val="002D7F7E"/>
    <w:rsid w:val="002E2A57"/>
    <w:rsid w:val="002F6B7B"/>
    <w:rsid w:val="003073FD"/>
    <w:rsid w:val="00314977"/>
    <w:rsid w:val="003154C4"/>
    <w:rsid w:val="00323FB2"/>
    <w:rsid w:val="0033327C"/>
    <w:rsid w:val="00333732"/>
    <w:rsid w:val="00337056"/>
    <w:rsid w:val="003417BF"/>
    <w:rsid w:val="00356119"/>
    <w:rsid w:val="003B1E95"/>
    <w:rsid w:val="003B5282"/>
    <w:rsid w:val="003E2498"/>
    <w:rsid w:val="003E316F"/>
    <w:rsid w:val="004219AD"/>
    <w:rsid w:val="00425458"/>
    <w:rsid w:val="00426F3C"/>
    <w:rsid w:val="00460CBE"/>
    <w:rsid w:val="00474262"/>
    <w:rsid w:val="004819FA"/>
    <w:rsid w:val="00492B3B"/>
    <w:rsid w:val="004B7292"/>
    <w:rsid w:val="004C535F"/>
    <w:rsid w:val="004C5F6F"/>
    <w:rsid w:val="004F43A2"/>
    <w:rsid w:val="0050002A"/>
    <w:rsid w:val="0050100F"/>
    <w:rsid w:val="00505578"/>
    <w:rsid w:val="00524CA4"/>
    <w:rsid w:val="0053550C"/>
    <w:rsid w:val="00543E65"/>
    <w:rsid w:val="00545BBA"/>
    <w:rsid w:val="00563500"/>
    <w:rsid w:val="005646D1"/>
    <w:rsid w:val="005A090E"/>
    <w:rsid w:val="005E0E82"/>
    <w:rsid w:val="005E2DC1"/>
    <w:rsid w:val="005E5384"/>
    <w:rsid w:val="00606A8C"/>
    <w:rsid w:val="00610841"/>
    <w:rsid w:val="006216F9"/>
    <w:rsid w:val="006373D7"/>
    <w:rsid w:val="00643CEC"/>
    <w:rsid w:val="0065774C"/>
    <w:rsid w:val="006621F4"/>
    <w:rsid w:val="00663715"/>
    <w:rsid w:val="00672512"/>
    <w:rsid w:val="00680651"/>
    <w:rsid w:val="006A63B0"/>
    <w:rsid w:val="006A67B5"/>
    <w:rsid w:val="006B5EC7"/>
    <w:rsid w:val="006B6CF5"/>
    <w:rsid w:val="00765086"/>
    <w:rsid w:val="007A03B9"/>
    <w:rsid w:val="007A284C"/>
    <w:rsid w:val="007C0AE2"/>
    <w:rsid w:val="007F1E42"/>
    <w:rsid w:val="0082697B"/>
    <w:rsid w:val="0083038A"/>
    <w:rsid w:val="00830AD6"/>
    <w:rsid w:val="008658A4"/>
    <w:rsid w:val="00881903"/>
    <w:rsid w:val="008B15DC"/>
    <w:rsid w:val="008D50A8"/>
    <w:rsid w:val="008D70F5"/>
    <w:rsid w:val="0096115E"/>
    <w:rsid w:val="00975B5A"/>
    <w:rsid w:val="00976699"/>
    <w:rsid w:val="00993D37"/>
    <w:rsid w:val="009B2413"/>
    <w:rsid w:val="009E510E"/>
    <w:rsid w:val="00A026A0"/>
    <w:rsid w:val="00A30C94"/>
    <w:rsid w:val="00A4503E"/>
    <w:rsid w:val="00A45FED"/>
    <w:rsid w:val="00A5585A"/>
    <w:rsid w:val="00A61EB9"/>
    <w:rsid w:val="00A70C38"/>
    <w:rsid w:val="00A946FF"/>
    <w:rsid w:val="00AA0281"/>
    <w:rsid w:val="00B0166E"/>
    <w:rsid w:val="00B043CE"/>
    <w:rsid w:val="00B22A96"/>
    <w:rsid w:val="00B56E2E"/>
    <w:rsid w:val="00B57371"/>
    <w:rsid w:val="00B72E10"/>
    <w:rsid w:val="00B80C07"/>
    <w:rsid w:val="00BA5CFB"/>
    <w:rsid w:val="00C0710C"/>
    <w:rsid w:val="00C2453B"/>
    <w:rsid w:val="00C31BF9"/>
    <w:rsid w:val="00C40BA1"/>
    <w:rsid w:val="00C54C4C"/>
    <w:rsid w:val="00C74000"/>
    <w:rsid w:val="00C818B1"/>
    <w:rsid w:val="00C83400"/>
    <w:rsid w:val="00CA290E"/>
    <w:rsid w:val="00CC331F"/>
    <w:rsid w:val="00CC6BA6"/>
    <w:rsid w:val="00CD5DD5"/>
    <w:rsid w:val="00D064FC"/>
    <w:rsid w:val="00D07192"/>
    <w:rsid w:val="00D27DCA"/>
    <w:rsid w:val="00D31B60"/>
    <w:rsid w:val="00D4115B"/>
    <w:rsid w:val="00D52C1D"/>
    <w:rsid w:val="00D57CD8"/>
    <w:rsid w:val="00D6573F"/>
    <w:rsid w:val="00D71F71"/>
    <w:rsid w:val="00D80178"/>
    <w:rsid w:val="00D93854"/>
    <w:rsid w:val="00D9787E"/>
    <w:rsid w:val="00DC4E1B"/>
    <w:rsid w:val="00DE31DF"/>
    <w:rsid w:val="00DE5C23"/>
    <w:rsid w:val="00DF4743"/>
    <w:rsid w:val="00DF68F9"/>
    <w:rsid w:val="00E0693F"/>
    <w:rsid w:val="00E3198C"/>
    <w:rsid w:val="00E5784B"/>
    <w:rsid w:val="00E64EFA"/>
    <w:rsid w:val="00E655B5"/>
    <w:rsid w:val="00E67868"/>
    <w:rsid w:val="00E7216E"/>
    <w:rsid w:val="00E77556"/>
    <w:rsid w:val="00EC5684"/>
    <w:rsid w:val="00EC6AE6"/>
    <w:rsid w:val="00ED0E96"/>
    <w:rsid w:val="00ED3D08"/>
    <w:rsid w:val="00EE7E21"/>
    <w:rsid w:val="00F36A61"/>
    <w:rsid w:val="00F52C25"/>
    <w:rsid w:val="00F56ECE"/>
    <w:rsid w:val="00F73B0C"/>
    <w:rsid w:val="00F741B1"/>
    <w:rsid w:val="00FD3190"/>
    <w:rsid w:val="00FF7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0E8B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F3C"/>
  </w:style>
  <w:style w:type="paragraph" w:styleId="Heading1">
    <w:name w:val="heading 1"/>
    <w:basedOn w:val="Normal"/>
    <w:next w:val="Normal"/>
    <w:link w:val="Heading1Char"/>
    <w:uiPriority w:val="9"/>
    <w:qFormat/>
    <w:rsid w:val="00426F3C"/>
    <w:pPr>
      <w:keepNext/>
      <w:keepLines/>
      <w:spacing w:before="480" w:after="0"/>
      <w:outlineLvl w:val="0"/>
    </w:pPr>
    <w:rPr>
      <w:rFonts w:asciiTheme="majorHAnsi" w:eastAsiaTheme="majorEastAsia" w:hAnsiTheme="majorHAnsi" w:cstheme="majorBidi"/>
      <w:b/>
      <w:bCs/>
      <w:color w:val="228AA1" w:themeColor="accent1" w:themeShade="BF"/>
      <w:sz w:val="28"/>
      <w:szCs w:val="28"/>
    </w:rPr>
  </w:style>
  <w:style w:type="paragraph" w:styleId="Heading2">
    <w:name w:val="heading 2"/>
    <w:basedOn w:val="Normal"/>
    <w:next w:val="Normal"/>
    <w:link w:val="Heading2Char"/>
    <w:uiPriority w:val="9"/>
    <w:unhideWhenUsed/>
    <w:qFormat/>
    <w:rsid w:val="00426F3C"/>
    <w:pPr>
      <w:keepNext/>
      <w:keepLines/>
      <w:spacing w:before="200" w:after="0"/>
      <w:outlineLvl w:val="1"/>
    </w:pPr>
    <w:rPr>
      <w:rFonts w:asciiTheme="majorHAnsi" w:eastAsiaTheme="majorEastAsia" w:hAnsiTheme="majorHAnsi" w:cstheme="majorBidi"/>
      <w:b/>
      <w:bCs/>
      <w:color w:val="33B7D3" w:themeColor="accent1"/>
      <w:sz w:val="26"/>
      <w:szCs w:val="26"/>
    </w:rPr>
  </w:style>
  <w:style w:type="paragraph" w:styleId="Heading3">
    <w:name w:val="heading 3"/>
    <w:basedOn w:val="Normal"/>
    <w:next w:val="Normal"/>
    <w:link w:val="Heading3Char"/>
    <w:uiPriority w:val="9"/>
    <w:semiHidden/>
    <w:unhideWhenUsed/>
    <w:qFormat/>
    <w:rsid w:val="00426F3C"/>
    <w:pPr>
      <w:keepNext/>
      <w:keepLines/>
      <w:spacing w:before="200" w:after="0"/>
      <w:outlineLvl w:val="2"/>
    </w:pPr>
    <w:rPr>
      <w:rFonts w:asciiTheme="majorHAnsi" w:eastAsiaTheme="majorEastAsia" w:hAnsiTheme="majorHAnsi" w:cstheme="majorBidi"/>
      <w:b/>
      <w:bCs/>
      <w:color w:val="33B7D3" w:themeColor="accent1"/>
    </w:rPr>
  </w:style>
  <w:style w:type="paragraph" w:styleId="Heading4">
    <w:name w:val="heading 4"/>
    <w:basedOn w:val="Normal"/>
    <w:next w:val="Normal"/>
    <w:link w:val="Heading4Char"/>
    <w:uiPriority w:val="9"/>
    <w:semiHidden/>
    <w:unhideWhenUsed/>
    <w:qFormat/>
    <w:rsid w:val="00426F3C"/>
    <w:pPr>
      <w:keepNext/>
      <w:keepLines/>
      <w:spacing w:before="200" w:after="0"/>
      <w:outlineLvl w:val="3"/>
    </w:pPr>
    <w:rPr>
      <w:rFonts w:asciiTheme="majorHAnsi" w:eastAsiaTheme="majorEastAsia" w:hAnsiTheme="majorHAnsi" w:cstheme="majorBidi"/>
      <w:b/>
      <w:bCs/>
      <w:i/>
      <w:iCs/>
      <w:color w:val="33B7D3" w:themeColor="accent1"/>
    </w:rPr>
  </w:style>
  <w:style w:type="paragraph" w:styleId="Heading5">
    <w:name w:val="heading 5"/>
    <w:basedOn w:val="Normal"/>
    <w:next w:val="Normal"/>
    <w:link w:val="Heading5Char"/>
    <w:uiPriority w:val="9"/>
    <w:semiHidden/>
    <w:unhideWhenUsed/>
    <w:qFormat/>
    <w:rsid w:val="00426F3C"/>
    <w:pPr>
      <w:keepNext/>
      <w:keepLines/>
      <w:spacing w:before="200" w:after="0"/>
      <w:outlineLvl w:val="4"/>
    </w:pPr>
    <w:rPr>
      <w:rFonts w:asciiTheme="majorHAnsi" w:eastAsiaTheme="majorEastAsia" w:hAnsiTheme="majorHAnsi" w:cstheme="majorBidi"/>
      <w:color w:val="175C6B" w:themeColor="accent1" w:themeShade="7F"/>
    </w:rPr>
  </w:style>
  <w:style w:type="paragraph" w:styleId="Heading6">
    <w:name w:val="heading 6"/>
    <w:basedOn w:val="Normal"/>
    <w:next w:val="Normal"/>
    <w:link w:val="Heading6Char"/>
    <w:uiPriority w:val="9"/>
    <w:semiHidden/>
    <w:unhideWhenUsed/>
    <w:qFormat/>
    <w:rsid w:val="00426F3C"/>
    <w:pPr>
      <w:keepNext/>
      <w:keepLines/>
      <w:spacing w:before="200" w:after="0"/>
      <w:outlineLvl w:val="5"/>
    </w:pPr>
    <w:rPr>
      <w:rFonts w:asciiTheme="majorHAnsi" w:eastAsiaTheme="majorEastAsia" w:hAnsiTheme="majorHAnsi" w:cstheme="majorBidi"/>
      <w:i/>
      <w:iCs/>
      <w:color w:val="175C6B" w:themeColor="accent1" w:themeShade="7F"/>
    </w:rPr>
  </w:style>
  <w:style w:type="paragraph" w:styleId="Heading7">
    <w:name w:val="heading 7"/>
    <w:basedOn w:val="Normal"/>
    <w:next w:val="Normal"/>
    <w:link w:val="Heading7Char"/>
    <w:uiPriority w:val="9"/>
    <w:semiHidden/>
    <w:unhideWhenUsed/>
    <w:qFormat/>
    <w:rsid w:val="00426F3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6F3C"/>
    <w:pPr>
      <w:keepNext/>
      <w:keepLines/>
      <w:spacing w:before="200" w:after="0"/>
      <w:outlineLvl w:val="7"/>
    </w:pPr>
    <w:rPr>
      <w:rFonts w:asciiTheme="majorHAnsi" w:eastAsiaTheme="majorEastAsia" w:hAnsiTheme="majorHAnsi" w:cstheme="majorBidi"/>
      <w:color w:val="33B7D3" w:themeColor="accent1"/>
      <w:sz w:val="20"/>
      <w:szCs w:val="20"/>
    </w:rPr>
  </w:style>
  <w:style w:type="paragraph" w:styleId="Heading9">
    <w:name w:val="heading 9"/>
    <w:basedOn w:val="Normal"/>
    <w:next w:val="Normal"/>
    <w:link w:val="Heading9Char"/>
    <w:uiPriority w:val="9"/>
    <w:semiHidden/>
    <w:unhideWhenUsed/>
    <w:qFormat/>
    <w:rsid w:val="00426F3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Normal"/>
    <w:link w:val="TitleChar"/>
    <w:uiPriority w:val="10"/>
    <w:qFormat/>
    <w:rsid w:val="00426F3C"/>
    <w:pPr>
      <w:pBdr>
        <w:bottom w:val="single" w:sz="8" w:space="4" w:color="33B7D3" w:themeColor="accent1"/>
      </w:pBdr>
      <w:spacing w:after="300" w:line="240" w:lineRule="auto"/>
      <w:contextualSpacing/>
    </w:pPr>
    <w:rPr>
      <w:rFonts w:asciiTheme="majorHAnsi" w:eastAsiaTheme="majorEastAsia" w:hAnsiTheme="majorHAnsi" w:cstheme="majorBidi"/>
      <w:color w:val="352E30" w:themeColor="text2" w:themeShade="BF"/>
      <w:spacing w:val="5"/>
      <w:kern w:val="28"/>
      <w:sz w:val="52"/>
      <w:szCs w:val="52"/>
    </w:rPr>
  </w:style>
  <w:style w:type="character" w:customStyle="1" w:styleId="TitleChar">
    <w:name w:val="Title Char"/>
    <w:basedOn w:val="DefaultParagraphFont"/>
    <w:link w:val="Title"/>
    <w:uiPriority w:val="10"/>
    <w:rsid w:val="00426F3C"/>
    <w:rPr>
      <w:rFonts w:asciiTheme="majorHAnsi" w:eastAsiaTheme="majorEastAsia" w:hAnsiTheme="majorHAnsi" w:cstheme="majorBidi"/>
      <w:color w:val="352E30" w:themeColor="text2" w:themeShade="BF"/>
      <w:spacing w:val="5"/>
      <w:kern w:val="28"/>
      <w:sz w:val="52"/>
      <w:szCs w:val="52"/>
    </w:rPr>
  </w:style>
  <w:style w:type="paragraph" w:styleId="Subtitle">
    <w:name w:val="Subtitle"/>
    <w:basedOn w:val="Normal"/>
    <w:next w:val="Normal"/>
    <w:link w:val="SubtitleChar"/>
    <w:uiPriority w:val="11"/>
    <w:qFormat/>
    <w:rsid w:val="00426F3C"/>
    <w:pPr>
      <w:numPr>
        <w:ilvl w:val="1"/>
      </w:numPr>
    </w:pPr>
    <w:rPr>
      <w:rFonts w:asciiTheme="majorHAnsi" w:eastAsiaTheme="majorEastAsia" w:hAnsiTheme="majorHAnsi" w:cstheme="majorBidi"/>
      <w:i/>
      <w:iCs/>
      <w:color w:val="33B7D3" w:themeColor="accent1"/>
      <w:spacing w:val="15"/>
      <w:sz w:val="24"/>
      <w:szCs w:val="24"/>
    </w:rPr>
  </w:style>
  <w:style w:type="character" w:customStyle="1" w:styleId="SubtitleChar">
    <w:name w:val="Subtitle Char"/>
    <w:basedOn w:val="DefaultParagraphFont"/>
    <w:link w:val="Subtitle"/>
    <w:uiPriority w:val="11"/>
    <w:rsid w:val="00426F3C"/>
    <w:rPr>
      <w:rFonts w:asciiTheme="majorHAnsi" w:eastAsiaTheme="majorEastAsia" w:hAnsiTheme="majorHAnsi" w:cstheme="majorBidi"/>
      <w:i/>
      <w:iCs/>
      <w:color w:val="33B7D3" w:themeColor="accent1"/>
      <w:spacing w:val="15"/>
      <w:sz w:val="24"/>
      <w:szCs w:val="24"/>
    </w:rPr>
  </w:style>
  <w:style w:type="character" w:customStyle="1" w:styleId="Heading1Char">
    <w:name w:val="Heading 1 Char"/>
    <w:basedOn w:val="DefaultParagraphFont"/>
    <w:link w:val="Heading1"/>
    <w:uiPriority w:val="9"/>
    <w:rsid w:val="00426F3C"/>
    <w:rPr>
      <w:rFonts w:asciiTheme="majorHAnsi" w:eastAsiaTheme="majorEastAsia" w:hAnsiTheme="majorHAnsi" w:cstheme="majorBidi"/>
      <w:b/>
      <w:bCs/>
      <w:color w:val="228AA1" w:themeColor="accent1" w:themeShade="BF"/>
      <w:sz w:val="28"/>
      <w:szCs w:val="28"/>
    </w:rPr>
  </w:style>
  <w:style w:type="character" w:customStyle="1" w:styleId="Heading2Char">
    <w:name w:val="Heading 2 Char"/>
    <w:basedOn w:val="DefaultParagraphFont"/>
    <w:link w:val="Heading2"/>
    <w:uiPriority w:val="9"/>
    <w:rsid w:val="00426F3C"/>
    <w:rPr>
      <w:rFonts w:asciiTheme="majorHAnsi" w:eastAsiaTheme="majorEastAsia" w:hAnsiTheme="majorHAnsi" w:cstheme="majorBidi"/>
      <w:b/>
      <w:bCs/>
      <w:color w:val="33B7D3" w:themeColor="accent1"/>
      <w:sz w:val="26"/>
      <w:szCs w:val="26"/>
    </w:rPr>
  </w:style>
  <w:style w:type="character" w:customStyle="1" w:styleId="Heading3Char">
    <w:name w:val="Heading 3 Char"/>
    <w:basedOn w:val="DefaultParagraphFont"/>
    <w:link w:val="Heading3"/>
    <w:uiPriority w:val="9"/>
    <w:semiHidden/>
    <w:rsid w:val="00426F3C"/>
    <w:rPr>
      <w:rFonts w:asciiTheme="majorHAnsi" w:eastAsiaTheme="majorEastAsia" w:hAnsiTheme="majorHAnsi" w:cstheme="majorBidi"/>
      <w:b/>
      <w:bCs/>
      <w:color w:val="33B7D3" w:themeColor="accent1"/>
    </w:rPr>
  </w:style>
  <w:style w:type="character" w:customStyle="1" w:styleId="Heading4Char">
    <w:name w:val="Heading 4 Char"/>
    <w:basedOn w:val="DefaultParagraphFont"/>
    <w:link w:val="Heading4"/>
    <w:uiPriority w:val="9"/>
    <w:semiHidden/>
    <w:rsid w:val="00426F3C"/>
    <w:rPr>
      <w:rFonts w:asciiTheme="majorHAnsi" w:eastAsiaTheme="majorEastAsia" w:hAnsiTheme="majorHAnsi" w:cstheme="majorBidi"/>
      <w:b/>
      <w:bCs/>
      <w:i/>
      <w:iCs/>
      <w:color w:val="33B7D3" w:themeColor="accent1"/>
    </w:rPr>
  </w:style>
  <w:style w:type="character" w:customStyle="1" w:styleId="Heading5Char">
    <w:name w:val="Heading 5 Char"/>
    <w:basedOn w:val="DefaultParagraphFont"/>
    <w:link w:val="Heading5"/>
    <w:uiPriority w:val="9"/>
    <w:semiHidden/>
    <w:rsid w:val="00426F3C"/>
    <w:rPr>
      <w:rFonts w:asciiTheme="majorHAnsi" w:eastAsiaTheme="majorEastAsia" w:hAnsiTheme="majorHAnsi" w:cstheme="majorBidi"/>
      <w:color w:val="175C6B" w:themeColor="accent1" w:themeShade="7F"/>
    </w:rPr>
  </w:style>
  <w:style w:type="character" w:customStyle="1" w:styleId="Heading6Char">
    <w:name w:val="Heading 6 Char"/>
    <w:basedOn w:val="DefaultParagraphFont"/>
    <w:link w:val="Heading6"/>
    <w:uiPriority w:val="9"/>
    <w:semiHidden/>
    <w:rsid w:val="00426F3C"/>
    <w:rPr>
      <w:rFonts w:asciiTheme="majorHAnsi" w:eastAsiaTheme="majorEastAsia" w:hAnsiTheme="majorHAnsi" w:cstheme="majorBidi"/>
      <w:i/>
      <w:iCs/>
      <w:color w:val="175C6B" w:themeColor="accent1" w:themeShade="7F"/>
    </w:rPr>
  </w:style>
  <w:style w:type="character" w:customStyle="1" w:styleId="Heading7Char">
    <w:name w:val="Heading 7 Char"/>
    <w:basedOn w:val="DefaultParagraphFont"/>
    <w:link w:val="Heading7"/>
    <w:uiPriority w:val="9"/>
    <w:semiHidden/>
    <w:rsid w:val="00426F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26F3C"/>
    <w:rPr>
      <w:rFonts w:asciiTheme="majorHAnsi" w:eastAsiaTheme="majorEastAsia" w:hAnsiTheme="majorHAnsi" w:cstheme="majorBidi"/>
      <w:color w:val="33B7D3" w:themeColor="accent1"/>
      <w:sz w:val="20"/>
      <w:szCs w:val="20"/>
    </w:rPr>
  </w:style>
  <w:style w:type="character" w:customStyle="1" w:styleId="Heading9Char">
    <w:name w:val="Heading 9 Char"/>
    <w:basedOn w:val="DefaultParagraphFont"/>
    <w:link w:val="Heading9"/>
    <w:uiPriority w:val="9"/>
    <w:semiHidden/>
    <w:rsid w:val="00426F3C"/>
    <w:rPr>
      <w:rFonts w:asciiTheme="majorHAnsi" w:eastAsiaTheme="majorEastAsia" w:hAnsiTheme="majorHAnsi" w:cstheme="majorBidi"/>
      <w:i/>
      <w:iCs/>
      <w:color w:val="404040" w:themeColor="text1" w:themeTint="BF"/>
      <w:sz w:val="20"/>
      <w:szCs w:val="20"/>
    </w:rPr>
  </w:style>
  <w:style w:type="paragraph" w:styleId="Quote">
    <w:name w:val="Quote"/>
    <w:basedOn w:val="Normal"/>
    <w:next w:val="Normal"/>
    <w:link w:val="QuoteChar"/>
    <w:uiPriority w:val="29"/>
    <w:qFormat/>
    <w:rsid w:val="00426F3C"/>
    <w:rPr>
      <w:i/>
      <w:iCs/>
      <w:color w:val="000000" w:themeColor="text1"/>
    </w:rPr>
  </w:style>
  <w:style w:type="character" w:customStyle="1" w:styleId="QuoteChar">
    <w:name w:val="Quote Char"/>
    <w:basedOn w:val="DefaultParagraphFont"/>
    <w:link w:val="Quote"/>
    <w:uiPriority w:val="29"/>
    <w:rsid w:val="00426F3C"/>
    <w:rPr>
      <w:i/>
      <w:iCs/>
      <w:color w:val="000000" w:themeColor="text1"/>
    </w:rPr>
  </w:style>
  <w:style w:type="paragraph" w:styleId="IntenseQuote">
    <w:name w:val="Intense Quote"/>
    <w:basedOn w:val="Normal"/>
    <w:next w:val="Normal"/>
    <w:link w:val="IntenseQuoteChar"/>
    <w:uiPriority w:val="30"/>
    <w:qFormat/>
    <w:rsid w:val="00426F3C"/>
    <w:pPr>
      <w:pBdr>
        <w:bottom w:val="single" w:sz="4" w:space="4" w:color="33B7D3" w:themeColor="accent1"/>
      </w:pBdr>
      <w:spacing w:before="200" w:after="280"/>
      <w:ind w:left="936" w:right="936"/>
    </w:pPr>
    <w:rPr>
      <w:b/>
      <w:bCs/>
      <w:i/>
      <w:iCs/>
      <w:color w:val="33B7D3" w:themeColor="accent1"/>
    </w:rPr>
  </w:style>
  <w:style w:type="character" w:customStyle="1" w:styleId="IntenseQuoteChar">
    <w:name w:val="Intense Quote Char"/>
    <w:basedOn w:val="DefaultParagraphFont"/>
    <w:link w:val="IntenseQuote"/>
    <w:uiPriority w:val="30"/>
    <w:rsid w:val="00426F3C"/>
    <w:rPr>
      <w:b/>
      <w:bCs/>
      <w:i/>
      <w:iCs/>
      <w:color w:val="33B7D3" w:themeColor="accent1"/>
    </w:rPr>
  </w:style>
  <w:style w:type="paragraph" w:styleId="ListParagraph">
    <w:name w:val="List Paragraph"/>
    <w:basedOn w:val="Normal"/>
    <w:uiPriority w:val="34"/>
    <w:qFormat/>
    <w:rsid w:val="00426F3C"/>
    <w:pPr>
      <w:ind w:left="720"/>
      <w:contextualSpacing/>
    </w:pPr>
  </w:style>
  <w:style w:type="character" w:styleId="BookTitle">
    <w:name w:val="Book Title"/>
    <w:basedOn w:val="DefaultParagraphFont"/>
    <w:uiPriority w:val="33"/>
    <w:qFormat/>
    <w:rsid w:val="00426F3C"/>
    <w:rPr>
      <w:b/>
      <w:bCs/>
      <w:smallCaps/>
      <w:spacing w:val="5"/>
    </w:rPr>
  </w:style>
  <w:style w:type="paragraph" w:styleId="Caption">
    <w:name w:val="caption"/>
    <w:basedOn w:val="Normal"/>
    <w:next w:val="Normal"/>
    <w:uiPriority w:val="35"/>
    <w:semiHidden/>
    <w:unhideWhenUsed/>
    <w:qFormat/>
    <w:rsid w:val="00426F3C"/>
    <w:pPr>
      <w:spacing w:line="240" w:lineRule="auto"/>
    </w:pPr>
    <w:rPr>
      <w:b/>
      <w:bCs/>
      <w:color w:val="33B7D3" w:themeColor="accent1"/>
      <w:sz w:val="18"/>
      <w:szCs w:val="18"/>
    </w:rPr>
  </w:style>
  <w:style w:type="character" w:styleId="IntenseEmphasis">
    <w:name w:val="Intense Emphasis"/>
    <w:basedOn w:val="DefaultParagraphFont"/>
    <w:uiPriority w:val="21"/>
    <w:qFormat/>
    <w:rsid w:val="00426F3C"/>
    <w:rPr>
      <w:b/>
      <w:bCs/>
      <w:i/>
      <w:iCs/>
      <w:color w:val="33B7D3" w:themeColor="accent1"/>
    </w:rPr>
  </w:style>
  <w:style w:type="character" w:styleId="Emphasis">
    <w:name w:val="Emphasis"/>
    <w:basedOn w:val="DefaultParagraphFont"/>
    <w:uiPriority w:val="20"/>
    <w:qFormat/>
    <w:rsid w:val="00426F3C"/>
    <w:rPr>
      <w:i/>
      <w:iCs/>
    </w:rPr>
  </w:style>
  <w:style w:type="character" w:styleId="Strong">
    <w:name w:val="Strong"/>
    <w:basedOn w:val="DefaultParagraphFont"/>
    <w:uiPriority w:val="22"/>
    <w:qFormat/>
    <w:rsid w:val="00426F3C"/>
    <w:rPr>
      <w:b/>
      <w:bCs/>
    </w:rPr>
  </w:style>
  <w:style w:type="character" w:styleId="SubtleReference">
    <w:name w:val="Subtle Reference"/>
    <w:basedOn w:val="DefaultParagraphFont"/>
    <w:uiPriority w:val="31"/>
    <w:qFormat/>
    <w:rsid w:val="00426F3C"/>
    <w:rPr>
      <w:smallCaps/>
      <w:color w:val="E7635F" w:themeColor="accent2"/>
      <w:u w:val="single"/>
    </w:rPr>
  </w:style>
  <w:style w:type="character" w:styleId="IntenseReference">
    <w:name w:val="Intense Reference"/>
    <w:basedOn w:val="DefaultParagraphFont"/>
    <w:uiPriority w:val="32"/>
    <w:qFormat/>
    <w:rsid w:val="00426F3C"/>
    <w:rPr>
      <w:b/>
      <w:bCs/>
      <w:smallCaps/>
      <w:color w:val="E7635F" w:themeColor="accent2"/>
      <w:spacing w:val="5"/>
      <w:u w:val="single"/>
    </w:rPr>
  </w:style>
  <w:style w:type="paragraph" w:styleId="TOCHeading">
    <w:name w:val="TOC Heading"/>
    <w:basedOn w:val="Heading1"/>
    <w:next w:val="Normal"/>
    <w:uiPriority w:val="39"/>
    <w:unhideWhenUsed/>
    <w:qFormat/>
    <w:rsid w:val="00426F3C"/>
    <w:pPr>
      <w:outlineLvl w:val="9"/>
    </w:pPr>
  </w:style>
  <w:style w:type="character" w:styleId="SubtleEmphasis">
    <w:name w:val="Subtle Emphasis"/>
    <w:basedOn w:val="DefaultParagraphFont"/>
    <w:uiPriority w:val="19"/>
    <w:qFormat/>
    <w:rsid w:val="00426F3C"/>
    <w:rPr>
      <w:i/>
      <w:iCs/>
      <w:color w:val="808080" w:themeColor="text1" w:themeTint="7F"/>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table" w:styleId="PlainTable1">
    <w:name w:val="Plain Table 1"/>
    <w:basedOn w:val="TableNormal"/>
    <w:uiPriority w:val="41"/>
    <w:rsid w:val="00FD3190"/>
    <w:pPr>
      <w:spacing w:after="0" w:line="240" w:lineRule="auto"/>
    </w:pPr>
    <w:rPr>
      <w:lang w:val="en-GB"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426F3C"/>
    <w:pPr>
      <w:spacing w:after="0" w:line="240" w:lineRule="auto"/>
    </w:pPr>
  </w:style>
  <w:style w:type="character" w:customStyle="1" w:styleId="NoSpacingChar">
    <w:name w:val="No Spacing Char"/>
    <w:basedOn w:val="DefaultParagraphFont"/>
    <w:link w:val="NoSpacing"/>
    <w:uiPriority w:val="1"/>
    <w:rsid w:val="006B5EC7"/>
  </w:style>
  <w:style w:type="paragraph" w:customStyle="1" w:styleId="PersonalName">
    <w:name w:val="Personal Name"/>
    <w:basedOn w:val="Title"/>
    <w:rsid w:val="006B5EC7"/>
    <w:rPr>
      <w:b/>
      <w:caps/>
      <w:color w:val="000000"/>
      <w:sz w:val="28"/>
      <w:szCs w:val="28"/>
    </w:rPr>
  </w:style>
  <w:style w:type="paragraph" w:styleId="FootnoteText">
    <w:name w:val="footnote text"/>
    <w:basedOn w:val="Normal"/>
    <w:link w:val="FootnoteTextChar"/>
    <w:uiPriority w:val="99"/>
    <w:unhideWhenUsed/>
    <w:rsid w:val="0002202D"/>
    <w:pPr>
      <w:spacing w:after="0" w:line="240" w:lineRule="auto"/>
    </w:pPr>
    <w:rPr>
      <w:sz w:val="24"/>
      <w:szCs w:val="24"/>
    </w:rPr>
  </w:style>
  <w:style w:type="character" w:customStyle="1" w:styleId="FootnoteTextChar">
    <w:name w:val="Footnote Text Char"/>
    <w:basedOn w:val="DefaultParagraphFont"/>
    <w:link w:val="FootnoteText"/>
    <w:uiPriority w:val="99"/>
    <w:rsid w:val="0002202D"/>
    <w:rPr>
      <w:sz w:val="24"/>
      <w:szCs w:val="24"/>
    </w:rPr>
  </w:style>
  <w:style w:type="character" w:styleId="FootnoteReference">
    <w:name w:val="footnote reference"/>
    <w:basedOn w:val="DefaultParagraphFont"/>
    <w:uiPriority w:val="99"/>
    <w:unhideWhenUsed/>
    <w:rsid w:val="0002202D"/>
    <w:rPr>
      <w:vertAlign w:val="superscript"/>
    </w:rPr>
  </w:style>
  <w:style w:type="paragraph" w:styleId="TOC1">
    <w:name w:val="toc 1"/>
    <w:basedOn w:val="Normal"/>
    <w:next w:val="Normal"/>
    <w:autoRedefine/>
    <w:uiPriority w:val="39"/>
    <w:unhideWhenUsed/>
    <w:rsid w:val="00606A8C"/>
    <w:pPr>
      <w:spacing w:before="120" w:after="0"/>
    </w:pPr>
    <w:rPr>
      <w:rFonts w:cstheme="minorHAnsi"/>
      <w:b/>
      <w:sz w:val="24"/>
      <w:szCs w:val="24"/>
    </w:rPr>
  </w:style>
  <w:style w:type="character" w:styleId="Hyperlink">
    <w:name w:val="Hyperlink"/>
    <w:basedOn w:val="DefaultParagraphFont"/>
    <w:uiPriority w:val="99"/>
    <w:unhideWhenUsed/>
    <w:rsid w:val="00606A8C"/>
    <w:rPr>
      <w:color w:val="33B7D3" w:themeColor="hyperlink"/>
      <w:u w:val="single"/>
    </w:rPr>
  </w:style>
  <w:style w:type="paragraph" w:styleId="TOC2">
    <w:name w:val="toc 2"/>
    <w:basedOn w:val="Normal"/>
    <w:next w:val="Normal"/>
    <w:autoRedefine/>
    <w:uiPriority w:val="39"/>
    <w:semiHidden/>
    <w:unhideWhenUsed/>
    <w:rsid w:val="00606A8C"/>
    <w:pPr>
      <w:spacing w:after="0"/>
      <w:ind w:left="220"/>
    </w:pPr>
    <w:rPr>
      <w:rFonts w:cstheme="minorHAnsi"/>
      <w:b/>
    </w:rPr>
  </w:style>
  <w:style w:type="paragraph" w:styleId="TOC3">
    <w:name w:val="toc 3"/>
    <w:basedOn w:val="Normal"/>
    <w:next w:val="Normal"/>
    <w:autoRedefine/>
    <w:uiPriority w:val="39"/>
    <w:semiHidden/>
    <w:unhideWhenUsed/>
    <w:rsid w:val="00606A8C"/>
    <w:pPr>
      <w:spacing w:after="0"/>
      <w:ind w:left="440"/>
    </w:pPr>
    <w:rPr>
      <w:rFonts w:cstheme="minorHAnsi"/>
    </w:rPr>
  </w:style>
  <w:style w:type="paragraph" w:styleId="TOC4">
    <w:name w:val="toc 4"/>
    <w:basedOn w:val="Normal"/>
    <w:next w:val="Normal"/>
    <w:autoRedefine/>
    <w:uiPriority w:val="39"/>
    <w:semiHidden/>
    <w:unhideWhenUsed/>
    <w:rsid w:val="00606A8C"/>
    <w:pPr>
      <w:spacing w:after="0"/>
      <w:ind w:left="660"/>
    </w:pPr>
    <w:rPr>
      <w:rFonts w:cstheme="minorHAnsi"/>
      <w:sz w:val="20"/>
      <w:szCs w:val="20"/>
    </w:rPr>
  </w:style>
  <w:style w:type="paragraph" w:styleId="TOC5">
    <w:name w:val="toc 5"/>
    <w:basedOn w:val="Normal"/>
    <w:next w:val="Normal"/>
    <w:autoRedefine/>
    <w:uiPriority w:val="39"/>
    <w:semiHidden/>
    <w:unhideWhenUsed/>
    <w:rsid w:val="00606A8C"/>
    <w:pPr>
      <w:spacing w:after="0"/>
      <w:ind w:left="880"/>
    </w:pPr>
    <w:rPr>
      <w:rFonts w:cstheme="minorHAnsi"/>
      <w:sz w:val="20"/>
      <w:szCs w:val="20"/>
    </w:rPr>
  </w:style>
  <w:style w:type="paragraph" w:styleId="TOC6">
    <w:name w:val="toc 6"/>
    <w:basedOn w:val="Normal"/>
    <w:next w:val="Normal"/>
    <w:autoRedefine/>
    <w:uiPriority w:val="39"/>
    <w:semiHidden/>
    <w:unhideWhenUsed/>
    <w:rsid w:val="00606A8C"/>
    <w:pPr>
      <w:spacing w:after="0"/>
      <w:ind w:left="1100"/>
    </w:pPr>
    <w:rPr>
      <w:rFonts w:cstheme="minorHAnsi"/>
      <w:sz w:val="20"/>
      <w:szCs w:val="20"/>
    </w:rPr>
  </w:style>
  <w:style w:type="paragraph" w:styleId="TOC7">
    <w:name w:val="toc 7"/>
    <w:basedOn w:val="Normal"/>
    <w:next w:val="Normal"/>
    <w:autoRedefine/>
    <w:uiPriority w:val="39"/>
    <w:semiHidden/>
    <w:unhideWhenUsed/>
    <w:rsid w:val="00606A8C"/>
    <w:pPr>
      <w:spacing w:after="0"/>
      <w:ind w:left="1320"/>
    </w:pPr>
    <w:rPr>
      <w:rFonts w:cstheme="minorHAnsi"/>
      <w:sz w:val="20"/>
      <w:szCs w:val="20"/>
    </w:rPr>
  </w:style>
  <w:style w:type="paragraph" w:styleId="TOC8">
    <w:name w:val="toc 8"/>
    <w:basedOn w:val="Normal"/>
    <w:next w:val="Normal"/>
    <w:autoRedefine/>
    <w:uiPriority w:val="39"/>
    <w:semiHidden/>
    <w:unhideWhenUsed/>
    <w:rsid w:val="00606A8C"/>
    <w:pPr>
      <w:spacing w:after="0"/>
      <w:ind w:left="1540"/>
    </w:pPr>
    <w:rPr>
      <w:rFonts w:cstheme="minorHAnsi"/>
      <w:sz w:val="20"/>
      <w:szCs w:val="20"/>
    </w:rPr>
  </w:style>
  <w:style w:type="paragraph" w:styleId="TOC9">
    <w:name w:val="toc 9"/>
    <w:basedOn w:val="Normal"/>
    <w:next w:val="Normal"/>
    <w:autoRedefine/>
    <w:uiPriority w:val="39"/>
    <w:semiHidden/>
    <w:unhideWhenUsed/>
    <w:rsid w:val="00606A8C"/>
    <w:pPr>
      <w:spacing w:after="0"/>
      <w:ind w:left="1760"/>
    </w:pPr>
    <w:rPr>
      <w:rFonts w:cstheme="minorHAnsi"/>
      <w:sz w:val="20"/>
      <w:szCs w:val="20"/>
    </w:rPr>
  </w:style>
  <w:style w:type="paragraph" w:customStyle="1" w:styleId="Body">
    <w:name w:val="Body"/>
    <w:rsid w:val="002D7F7E"/>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69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shleythompson/Library/Containers/com.microsoft.Word/Data/Library/Caches/TM10002070/Trip%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黑体">
    <w:charset w:val="86"/>
    <w:family w:val="auto"/>
    <w:pitch w:val="variable"/>
    <w:sig w:usb0="800002BF" w:usb1="38CF7CFA"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345"/>
    <w:rsid w:val="006E1345"/>
    <w:rsid w:val="00905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8D0115CFC3EC40BD043E5336D2777B">
    <w:name w:val="DC8D0115CFC3EC40BD043E5336D2777B"/>
  </w:style>
  <w:style w:type="paragraph" w:customStyle="1" w:styleId="51356878F6B15446B32BB000CA9CFD57">
    <w:name w:val="51356878F6B15446B32BB000CA9CFD57"/>
  </w:style>
  <w:style w:type="paragraph" w:customStyle="1" w:styleId="5BA066F3D2B4604F84206617FC218954">
    <w:name w:val="5BA066F3D2B4604F84206617FC218954"/>
  </w:style>
  <w:style w:type="paragraph" w:customStyle="1" w:styleId="B592F6C2AA35AB4F80FE7CBA692DBD35">
    <w:name w:val="B592F6C2AA35AB4F80FE7CBA692DBD35"/>
  </w:style>
  <w:style w:type="paragraph" w:customStyle="1" w:styleId="C85639B7C4418F489E07F0B4A97D5123">
    <w:name w:val="C85639B7C4418F489E07F0B4A97D5123"/>
  </w:style>
  <w:style w:type="paragraph" w:customStyle="1" w:styleId="B9BFF942C4D0E147AAF32156074A288B">
    <w:name w:val="B9BFF942C4D0E147AAF32156074A288B"/>
  </w:style>
  <w:style w:type="paragraph" w:customStyle="1" w:styleId="45D7ACD4C8F3F5448D67FEA5A2FEDA16">
    <w:name w:val="45D7ACD4C8F3F5448D67FEA5A2FEDA16"/>
    <w:rsid w:val="00905C0C"/>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76C1F5-0C0D-8F48-A60E-6ED4E47C6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Trip Journal.dotx</Template>
  <TotalTime>0</TotalTime>
  <Pages>16</Pages>
  <Words>3062</Words>
  <Characters>17459</Characters>
  <Application>Microsoft Macintosh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Thompson 2014 (N0569351)</dc:creator>
  <cp:keywords/>
  <dc:description/>
  <cp:lastModifiedBy>Ashley Thompson 2014 (N0569351)</cp:lastModifiedBy>
  <cp:revision>2</cp:revision>
  <dcterms:created xsi:type="dcterms:W3CDTF">2016-01-11T12:08:00Z</dcterms:created>
  <dcterms:modified xsi:type="dcterms:W3CDTF">2016-01-11T12:08:00Z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